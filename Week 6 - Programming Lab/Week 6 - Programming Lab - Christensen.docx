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74C1BD3E" w:rsidR="00272DDC" w:rsidRPr="006E6826" w:rsidRDefault="000A3461" w:rsidP="007F5540">
            <w:pPr>
              <w:keepNext/>
              <w:keepLines/>
            </w:pPr>
            <w:r>
              <w:t>Eric Christensen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7FCD6F4F" w:rsidR="00272DDC" w:rsidRPr="006E6826" w:rsidRDefault="00EC08BC" w:rsidP="007F5540">
            <w:pPr>
              <w:keepNext/>
              <w:keepLines/>
            </w:pPr>
            <w:r>
              <w:t xml:space="preserve">Oct </w:t>
            </w:r>
            <w:r w:rsidR="00C307D8">
              <w:t>16</w:t>
            </w:r>
            <w:r w:rsidR="000A3461">
              <w:t>, 2025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74A8F226" w:rsidR="00D76BB4" w:rsidRDefault="00FB17DE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Week </w:t>
      </w:r>
      <w:r w:rsidR="00C307D8">
        <w:t>6</w:t>
      </w:r>
      <w:r>
        <w:t xml:space="preserve"> – Programming Lab</w:t>
      </w:r>
    </w:p>
    <w:p w14:paraId="7DFEF299" w14:textId="77777777" w:rsidR="001D7B59" w:rsidRDefault="001D7B59" w:rsidP="001D7B59">
      <w:pPr>
        <w:pStyle w:val="Header"/>
        <w:keepNext/>
        <w:keepLines/>
      </w:pPr>
    </w:p>
    <w:p w14:paraId="66BBA0EA" w14:textId="77777777" w:rsidR="00E53751" w:rsidRPr="00E53751" w:rsidRDefault="00E53751" w:rsidP="00E53751">
      <w:pPr>
        <w:pStyle w:val="Header"/>
        <w:keepNext/>
        <w:keepLines/>
      </w:pPr>
      <w:r w:rsidRPr="00E53751">
        <w:rPr>
          <w:b/>
          <w:bCs/>
        </w:rPr>
        <w:t>Screen Shots needed for Submission:</w:t>
      </w:r>
    </w:p>
    <w:p w14:paraId="471925BF" w14:textId="77777777" w:rsidR="00E53751" w:rsidRPr="00E53751" w:rsidRDefault="00E53751" w:rsidP="00E53751">
      <w:pPr>
        <w:pStyle w:val="Header"/>
        <w:keepNext/>
        <w:keepLines/>
        <w:numPr>
          <w:ilvl w:val="0"/>
          <w:numId w:val="65"/>
        </w:numPr>
      </w:pPr>
      <w:r w:rsidRPr="00E53751">
        <w:t>Make a screen shot for each of the following points in the creation process</w:t>
      </w:r>
    </w:p>
    <w:p w14:paraId="2AC9EA14" w14:textId="24137EDE" w:rsidR="00E53751" w:rsidRDefault="00E53751" w:rsidP="00E53751">
      <w:pPr>
        <w:pStyle w:val="Header"/>
        <w:keepNext/>
        <w:keepLines/>
        <w:numPr>
          <w:ilvl w:val="1"/>
          <w:numId w:val="65"/>
        </w:numPr>
      </w:pPr>
      <w:r w:rsidRPr="00E53751">
        <w:t>The form after you have completed all the visual changes specified in the UI design.  many of the changes will not show in a screen shot but the color change will</w:t>
      </w:r>
      <w:r w:rsidRPr="00E53751">
        <w:br/>
      </w:r>
      <w:r w:rsidRPr="00E53751">
        <w:drawing>
          <wp:inline distT="0" distB="0" distL="0" distR="0" wp14:anchorId="1AF6C41F" wp14:editId="0581A5BB">
            <wp:extent cx="6309360" cy="3787140"/>
            <wp:effectExtent l="0" t="0" r="0" b="3810"/>
            <wp:docPr id="1977980930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80930" name="Picture 1" descr="A computer screen with a white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31E0" w14:textId="77777777" w:rsidR="00E53751" w:rsidRPr="00E53751" w:rsidRDefault="00E53751" w:rsidP="00E53751">
      <w:pPr>
        <w:pStyle w:val="Header"/>
        <w:keepNext/>
        <w:keepLines/>
        <w:ind w:left="1440"/>
      </w:pPr>
    </w:p>
    <w:p w14:paraId="1F25C501" w14:textId="77777777" w:rsidR="00E53751" w:rsidRPr="00E53751" w:rsidRDefault="00E53751" w:rsidP="00E53751">
      <w:pPr>
        <w:pStyle w:val="Header"/>
        <w:keepNext/>
        <w:keepLines/>
        <w:numPr>
          <w:ilvl w:val="0"/>
          <w:numId w:val="65"/>
        </w:numPr>
      </w:pPr>
      <w:r w:rsidRPr="00E53751">
        <w:t>Show the code for the method you create in as few screen shots as possible</w:t>
      </w:r>
    </w:p>
    <w:p w14:paraId="070372A3" w14:textId="77777777" w:rsidR="00E53751" w:rsidRDefault="00E53751" w:rsidP="00E53751">
      <w:pPr>
        <w:pStyle w:val="Header"/>
        <w:keepNext/>
        <w:keepLines/>
        <w:numPr>
          <w:ilvl w:val="1"/>
          <w:numId w:val="65"/>
        </w:numPr>
      </w:pPr>
      <w:r w:rsidRPr="00E53751">
        <w:t>Highlight the method code in the screen shot(s)</w:t>
      </w:r>
    </w:p>
    <w:p w14:paraId="3DB07403" w14:textId="22792564" w:rsidR="00E53751" w:rsidRDefault="00E53751" w:rsidP="00E53751">
      <w:pPr>
        <w:pStyle w:val="Header"/>
        <w:keepNext/>
        <w:keepLines/>
        <w:ind w:left="1440"/>
      </w:pPr>
      <w:r w:rsidRPr="00E53751">
        <w:lastRenderedPageBreak/>
        <w:drawing>
          <wp:inline distT="0" distB="0" distL="0" distR="0" wp14:anchorId="1C9C3317" wp14:editId="2B7151F0">
            <wp:extent cx="5502117" cy="5372566"/>
            <wp:effectExtent l="0" t="0" r="3810" b="0"/>
            <wp:docPr id="14862121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1217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3EE9" w14:textId="6E5AE5D6" w:rsidR="00E53751" w:rsidRDefault="00E53751" w:rsidP="00E53751">
      <w:pPr>
        <w:pStyle w:val="Header"/>
        <w:keepNext/>
        <w:keepLines/>
        <w:ind w:left="1440"/>
      </w:pPr>
      <w:r w:rsidRPr="00E53751">
        <w:lastRenderedPageBreak/>
        <w:drawing>
          <wp:inline distT="0" distB="0" distL="0" distR="0" wp14:anchorId="303045A5" wp14:editId="7B9D8AD0">
            <wp:extent cx="5502117" cy="5646909"/>
            <wp:effectExtent l="0" t="0" r="3810" b="0"/>
            <wp:docPr id="14817757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7575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EDD4" w14:textId="6F333591" w:rsidR="00E53751" w:rsidRDefault="00E53751" w:rsidP="00E53751">
      <w:pPr>
        <w:pStyle w:val="Header"/>
        <w:keepNext/>
        <w:keepLines/>
        <w:ind w:left="1440"/>
      </w:pPr>
      <w:r w:rsidRPr="00E53751">
        <w:lastRenderedPageBreak/>
        <w:drawing>
          <wp:inline distT="0" distB="0" distL="0" distR="0" wp14:anchorId="1A9AED1F" wp14:editId="1B2EB0D1">
            <wp:extent cx="5418290" cy="5624047"/>
            <wp:effectExtent l="0" t="0" r="0" b="0"/>
            <wp:docPr id="947897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9729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5D1B" w14:textId="651045D2" w:rsidR="00E53751" w:rsidRDefault="00E53751" w:rsidP="00E53751">
      <w:pPr>
        <w:pStyle w:val="Header"/>
        <w:keepNext/>
        <w:keepLines/>
        <w:ind w:left="1440"/>
      </w:pPr>
      <w:r w:rsidRPr="00E53751">
        <w:lastRenderedPageBreak/>
        <w:drawing>
          <wp:inline distT="0" distB="0" distL="0" distR="0" wp14:anchorId="3C538705" wp14:editId="60DD7D63">
            <wp:extent cx="5448772" cy="5578323"/>
            <wp:effectExtent l="0" t="0" r="0" b="3810"/>
            <wp:docPr id="4852576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5764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045F" w14:textId="4E9D6C00" w:rsidR="00E53751" w:rsidRDefault="00E53751" w:rsidP="00E53751">
      <w:pPr>
        <w:pStyle w:val="Header"/>
        <w:keepNext/>
        <w:keepLines/>
        <w:ind w:left="1440"/>
      </w:pPr>
      <w:r w:rsidRPr="00E53751">
        <w:lastRenderedPageBreak/>
        <w:drawing>
          <wp:inline distT="0" distB="0" distL="0" distR="0" wp14:anchorId="08452461" wp14:editId="00C7D9D1">
            <wp:extent cx="5410669" cy="5578323"/>
            <wp:effectExtent l="0" t="0" r="0" b="3810"/>
            <wp:docPr id="5516846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8463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6824" w14:textId="2D3E9200" w:rsidR="00E53751" w:rsidRDefault="00E53751" w:rsidP="00E53751">
      <w:pPr>
        <w:pStyle w:val="Header"/>
        <w:keepNext/>
        <w:keepLines/>
        <w:ind w:left="1440"/>
      </w:pPr>
      <w:r w:rsidRPr="00E53751">
        <w:lastRenderedPageBreak/>
        <w:drawing>
          <wp:inline distT="0" distB="0" distL="0" distR="0" wp14:anchorId="5473D3E1" wp14:editId="23DB10F9">
            <wp:extent cx="5425910" cy="3414056"/>
            <wp:effectExtent l="0" t="0" r="3810" b="0"/>
            <wp:docPr id="16526142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1421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A0A1" w14:textId="77777777" w:rsidR="00E53751" w:rsidRPr="00E53751" w:rsidRDefault="00E53751" w:rsidP="00E53751">
      <w:pPr>
        <w:pStyle w:val="Header"/>
        <w:keepNext/>
        <w:keepLines/>
        <w:ind w:left="1440"/>
      </w:pPr>
    </w:p>
    <w:p w14:paraId="2A517E54" w14:textId="46A5C872" w:rsidR="00E53751" w:rsidRDefault="00E53751" w:rsidP="00E53751">
      <w:pPr>
        <w:pStyle w:val="Header"/>
        <w:keepNext/>
        <w:keepLines/>
        <w:numPr>
          <w:ilvl w:val="0"/>
          <w:numId w:val="65"/>
        </w:numPr>
      </w:pPr>
      <w:r w:rsidRPr="00E53751">
        <w:t>Run the application in debug mode, screen shot the whole screen showing the form starting up</w:t>
      </w:r>
      <w:r w:rsidRPr="00E53751">
        <w:br/>
      </w:r>
      <w:r w:rsidRPr="00E53751">
        <w:drawing>
          <wp:inline distT="0" distB="0" distL="0" distR="0" wp14:anchorId="61078857" wp14:editId="0AB1DF44">
            <wp:extent cx="6309360" cy="3549015"/>
            <wp:effectExtent l="0" t="0" r="0" b="0"/>
            <wp:docPr id="2042407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0738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1757" w14:textId="77777777" w:rsidR="00E53751" w:rsidRPr="00E53751" w:rsidRDefault="00E53751" w:rsidP="00E53751">
      <w:pPr>
        <w:pStyle w:val="Header"/>
        <w:keepNext/>
        <w:keepLines/>
        <w:ind w:left="720"/>
      </w:pPr>
    </w:p>
    <w:p w14:paraId="13682F50" w14:textId="77777777" w:rsidR="00E53751" w:rsidRPr="00E53751" w:rsidRDefault="00E53751" w:rsidP="00E53751">
      <w:pPr>
        <w:pStyle w:val="Header"/>
        <w:keepNext/>
        <w:keepLines/>
        <w:numPr>
          <w:ilvl w:val="0"/>
          <w:numId w:val="65"/>
        </w:numPr>
      </w:pPr>
      <w:r w:rsidRPr="00E53751">
        <w:t>For the operations screen shots, show one screen shot depicting each of the following scenarios</w:t>
      </w:r>
    </w:p>
    <w:p w14:paraId="1EEBDEE4" w14:textId="0620AFC5" w:rsidR="00E53751" w:rsidRPr="00E53751" w:rsidRDefault="00E53751" w:rsidP="00E53751">
      <w:pPr>
        <w:pStyle w:val="Header"/>
        <w:keepNext/>
        <w:keepLines/>
        <w:numPr>
          <w:ilvl w:val="1"/>
          <w:numId w:val="65"/>
        </w:numPr>
      </w:pPr>
      <w:r w:rsidRPr="00E53751">
        <w:t>Use 73 for the left operand value and 37 for the right operand value for the following testing screen shots</w:t>
      </w:r>
    </w:p>
    <w:p w14:paraId="59D28799" w14:textId="77777777" w:rsidR="00E53751" w:rsidRDefault="00E53751" w:rsidP="00E53751">
      <w:pPr>
        <w:pStyle w:val="Header"/>
        <w:keepNext/>
        <w:keepLines/>
        <w:numPr>
          <w:ilvl w:val="1"/>
          <w:numId w:val="65"/>
        </w:numPr>
      </w:pPr>
      <w:r w:rsidRPr="00E53751">
        <w:t>Screen Shot the results of the + button being clicked</w:t>
      </w:r>
    </w:p>
    <w:p w14:paraId="709EA058" w14:textId="4F24A789" w:rsidR="00E53751" w:rsidRPr="00E53751" w:rsidRDefault="00E53751" w:rsidP="00E53751">
      <w:pPr>
        <w:pStyle w:val="Header"/>
        <w:keepNext/>
        <w:keepLines/>
        <w:ind w:left="1440"/>
      </w:pPr>
      <w:r w:rsidRPr="00E53751">
        <w:lastRenderedPageBreak/>
        <w:drawing>
          <wp:inline distT="0" distB="0" distL="0" distR="0" wp14:anchorId="4C3C07F6" wp14:editId="459FFA23">
            <wp:extent cx="3924640" cy="3124471"/>
            <wp:effectExtent l="0" t="0" r="0" b="0"/>
            <wp:docPr id="720667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6757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F050" w14:textId="77777777" w:rsidR="00E53751" w:rsidRDefault="00E53751" w:rsidP="00E53751">
      <w:pPr>
        <w:pStyle w:val="Header"/>
        <w:keepNext/>
        <w:keepLines/>
        <w:numPr>
          <w:ilvl w:val="1"/>
          <w:numId w:val="65"/>
        </w:numPr>
      </w:pPr>
      <w:r w:rsidRPr="00E53751">
        <w:t>Screen Shot the results of the * button being clicked</w:t>
      </w:r>
    </w:p>
    <w:p w14:paraId="2E0C2814" w14:textId="7FF9D038" w:rsidR="00E53751" w:rsidRDefault="00E53751" w:rsidP="00E53751">
      <w:pPr>
        <w:pStyle w:val="ListParagraph"/>
      </w:pPr>
      <w:r w:rsidRPr="00E53751">
        <w:drawing>
          <wp:inline distT="0" distB="0" distL="0" distR="0" wp14:anchorId="2DB5E8A2" wp14:editId="41F5262E">
            <wp:extent cx="3063505" cy="2690093"/>
            <wp:effectExtent l="0" t="0" r="3810" b="0"/>
            <wp:docPr id="127304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446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3132" w14:textId="77777777" w:rsidR="00E53751" w:rsidRPr="00E53751" w:rsidRDefault="00E53751" w:rsidP="00E53751">
      <w:pPr>
        <w:pStyle w:val="Header"/>
        <w:keepNext/>
        <w:keepLines/>
        <w:ind w:left="1440"/>
      </w:pPr>
    </w:p>
    <w:p w14:paraId="7818374D" w14:textId="77777777" w:rsidR="00E53751" w:rsidRDefault="00E53751" w:rsidP="00E53751">
      <w:pPr>
        <w:pStyle w:val="Header"/>
        <w:keepNext/>
        <w:keepLines/>
        <w:numPr>
          <w:ilvl w:val="1"/>
          <w:numId w:val="65"/>
        </w:numPr>
      </w:pPr>
      <w:r w:rsidRPr="00E53751">
        <w:t>Screen Shot the results of the - button being clicked</w:t>
      </w:r>
    </w:p>
    <w:p w14:paraId="3EB54D2D" w14:textId="7BE1DB78" w:rsidR="00E53751" w:rsidRDefault="00E53751" w:rsidP="00E53751">
      <w:pPr>
        <w:pStyle w:val="Header"/>
        <w:keepNext/>
        <w:keepLines/>
        <w:ind w:left="1440"/>
      </w:pPr>
      <w:r w:rsidRPr="00E53751">
        <w:drawing>
          <wp:inline distT="0" distB="0" distL="0" distR="0" wp14:anchorId="22AD7C69" wp14:editId="04F697EA">
            <wp:extent cx="3215919" cy="2827265"/>
            <wp:effectExtent l="0" t="0" r="3810" b="0"/>
            <wp:docPr id="859887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8724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3C58" w14:textId="77777777" w:rsidR="00E53751" w:rsidRPr="00E53751" w:rsidRDefault="00E53751" w:rsidP="00E53751">
      <w:pPr>
        <w:pStyle w:val="Header"/>
        <w:keepNext/>
        <w:keepLines/>
        <w:ind w:left="1440"/>
      </w:pPr>
    </w:p>
    <w:p w14:paraId="540E8A1F" w14:textId="77777777" w:rsidR="00E53751" w:rsidRDefault="00E53751" w:rsidP="00E53751">
      <w:pPr>
        <w:pStyle w:val="Header"/>
        <w:keepNext/>
        <w:keepLines/>
        <w:numPr>
          <w:ilvl w:val="1"/>
          <w:numId w:val="65"/>
        </w:numPr>
      </w:pPr>
      <w:r w:rsidRPr="00E53751">
        <w:t>Screen Shot the results of the % button being clicked</w:t>
      </w:r>
    </w:p>
    <w:p w14:paraId="69D5AA18" w14:textId="596AAACC" w:rsidR="00E53751" w:rsidRDefault="00E53751" w:rsidP="00E53751">
      <w:pPr>
        <w:pStyle w:val="ListParagraph"/>
      </w:pPr>
      <w:r w:rsidRPr="00E53751">
        <w:drawing>
          <wp:inline distT="0" distB="0" distL="0" distR="0" wp14:anchorId="6C273F2E" wp14:editId="48142A85">
            <wp:extent cx="3048264" cy="2819644"/>
            <wp:effectExtent l="0" t="0" r="0" b="0"/>
            <wp:docPr id="390923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2303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69A4" w14:textId="77777777" w:rsidR="00E53751" w:rsidRPr="00E53751" w:rsidRDefault="00E53751" w:rsidP="00E53751">
      <w:pPr>
        <w:pStyle w:val="Header"/>
        <w:keepNext/>
        <w:keepLines/>
        <w:ind w:left="1440"/>
      </w:pPr>
    </w:p>
    <w:p w14:paraId="4CD5988F" w14:textId="77777777" w:rsidR="00E53751" w:rsidRDefault="00E53751" w:rsidP="00E53751">
      <w:pPr>
        <w:pStyle w:val="Header"/>
        <w:keepNext/>
        <w:keepLines/>
        <w:numPr>
          <w:ilvl w:val="1"/>
          <w:numId w:val="65"/>
        </w:numPr>
      </w:pPr>
      <w:r w:rsidRPr="00E53751">
        <w:t>Screen Shot the results of the / button being clicked</w:t>
      </w:r>
    </w:p>
    <w:p w14:paraId="0F5D3757" w14:textId="02B2C1AD" w:rsidR="00E53751" w:rsidRPr="00E53751" w:rsidRDefault="00E53751" w:rsidP="00E53751">
      <w:pPr>
        <w:pStyle w:val="Header"/>
        <w:keepNext/>
        <w:keepLines/>
        <w:ind w:left="1440"/>
      </w:pPr>
      <w:r w:rsidRPr="00E53751">
        <w:drawing>
          <wp:inline distT="0" distB="0" distL="0" distR="0" wp14:anchorId="1EBCC3EB" wp14:editId="17ECF76D">
            <wp:extent cx="3124471" cy="2743438"/>
            <wp:effectExtent l="0" t="0" r="0" b="0"/>
            <wp:docPr id="1728646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4684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F79C" w14:textId="50CFF6D9" w:rsidR="00FB17DE" w:rsidRPr="00D81515" w:rsidRDefault="00FB17DE" w:rsidP="001D7B59">
      <w:pPr>
        <w:pStyle w:val="Header"/>
        <w:keepNext/>
        <w:keepLines/>
      </w:pPr>
    </w:p>
    <w:sectPr w:rsidR="00FB17DE" w:rsidRPr="00D81515" w:rsidSect="00F36394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F62BD" w14:textId="77777777" w:rsidR="004276C6" w:rsidRDefault="004276C6">
      <w:r>
        <w:separator/>
      </w:r>
    </w:p>
  </w:endnote>
  <w:endnote w:type="continuationSeparator" w:id="0">
    <w:p w14:paraId="6CB3DEA6" w14:textId="77777777" w:rsidR="004276C6" w:rsidRDefault="00427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D7676" w14:textId="77777777" w:rsidR="004276C6" w:rsidRDefault="004276C6">
      <w:r>
        <w:separator/>
      </w:r>
    </w:p>
  </w:footnote>
  <w:footnote w:type="continuationSeparator" w:id="0">
    <w:p w14:paraId="67E2AC8B" w14:textId="77777777" w:rsidR="004276C6" w:rsidRDefault="004276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F22578"/>
    <w:multiLevelType w:val="multilevel"/>
    <w:tmpl w:val="26D2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063549E5"/>
    <w:multiLevelType w:val="multilevel"/>
    <w:tmpl w:val="10E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1441682"/>
    <w:multiLevelType w:val="multilevel"/>
    <w:tmpl w:val="6298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C4AB9"/>
    <w:multiLevelType w:val="multilevel"/>
    <w:tmpl w:val="DEA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3514B56"/>
    <w:multiLevelType w:val="multilevel"/>
    <w:tmpl w:val="AD6C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1C5E091B"/>
    <w:multiLevelType w:val="multilevel"/>
    <w:tmpl w:val="10F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26E029A2"/>
    <w:multiLevelType w:val="multilevel"/>
    <w:tmpl w:val="B15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2A9423D1"/>
    <w:multiLevelType w:val="multilevel"/>
    <w:tmpl w:val="5F50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022CB"/>
    <w:multiLevelType w:val="multilevel"/>
    <w:tmpl w:val="1DA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37207CDD"/>
    <w:multiLevelType w:val="multilevel"/>
    <w:tmpl w:val="0DDE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90472B"/>
    <w:multiLevelType w:val="multilevel"/>
    <w:tmpl w:val="F21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531A52"/>
    <w:multiLevelType w:val="multilevel"/>
    <w:tmpl w:val="BE4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3FF903FF"/>
    <w:multiLevelType w:val="multilevel"/>
    <w:tmpl w:val="FBE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5B4499D"/>
    <w:multiLevelType w:val="multilevel"/>
    <w:tmpl w:val="C5AA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DA91213"/>
    <w:multiLevelType w:val="multilevel"/>
    <w:tmpl w:val="47AC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8529">
    <w:abstractNumId w:val="35"/>
  </w:num>
  <w:num w:numId="2" w16cid:durableId="2705448">
    <w:abstractNumId w:val="32"/>
  </w:num>
  <w:num w:numId="3" w16cid:durableId="1407535467">
    <w:abstractNumId w:val="56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62"/>
  </w:num>
  <w:num w:numId="15" w16cid:durableId="171842777">
    <w:abstractNumId w:val="48"/>
  </w:num>
  <w:num w:numId="16" w16cid:durableId="331756958">
    <w:abstractNumId w:val="63"/>
  </w:num>
  <w:num w:numId="17" w16cid:durableId="394163275">
    <w:abstractNumId w:val="21"/>
  </w:num>
  <w:num w:numId="18" w16cid:durableId="1599367431">
    <w:abstractNumId w:val="51"/>
  </w:num>
  <w:num w:numId="19" w16cid:durableId="1159080007">
    <w:abstractNumId w:val="57"/>
  </w:num>
  <w:num w:numId="20" w16cid:durableId="2085181276">
    <w:abstractNumId w:val="25"/>
  </w:num>
  <w:num w:numId="21" w16cid:durableId="1439792786">
    <w:abstractNumId w:val="55"/>
  </w:num>
  <w:num w:numId="22" w16cid:durableId="960847430">
    <w:abstractNumId w:val="43"/>
  </w:num>
  <w:num w:numId="23" w16cid:durableId="1405180339">
    <w:abstractNumId w:val="47"/>
  </w:num>
  <w:num w:numId="24" w16cid:durableId="1226600701">
    <w:abstractNumId w:val="49"/>
  </w:num>
  <w:num w:numId="25" w16cid:durableId="1935628534">
    <w:abstractNumId w:val="46"/>
  </w:num>
  <w:num w:numId="26" w16cid:durableId="1104224543">
    <w:abstractNumId w:val="15"/>
  </w:num>
  <w:num w:numId="27" w16cid:durableId="1255554483">
    <w:abstractNumId w:val="61"/>
  </w:num>
  <w:num w:numId="28" w16cid:durableId="1394962577">
    <w:abstractNumId w:val="38"/>
  </w:num>
  <w:num w:numId="29" w16cid:durableId="2009139525">
    <w:abstractNumId w:val="59"/>
  </w:num>
  <w:num w:numId="30" w16cid:durableId="1677924814">
    <w:abstractNumId w:val="53"/>
  </w:num>
  <w:num w:numId="31" w16cid:durableId="1180852762">
    <w:abstractNumId w:val="26"/>
  </w:num>
  <w:num w:numId="32" w16cid:durableId="30231530">
    <w:abstractNumId w:val="58"/>
  </w:num>
  <w:num w:numId="33" w16cid:durableId="261838660">
    <w:abstractNumId w:val="27"/>
  </w:num>
  <w:num w:numId="34" w16cid:durableId="160506555">
    <w:abstractNumId w:val="44"/>
  </w:num>
  <w:num w:numId="35" w16cid:durableId="991256621">
    <w:abstractNumId w:val="23"/>
  </w:num>
  <w:num w:numId="36" w16cid:durableId="166941077">
    <w:abstractNumId w:val="24"/>
  </w:num>
  <w:num w:numId="37" w16cid:durableId="1746149623">
    <w:abstractNumId w:val="50"/>
  </w:num>
  <w:num w:numId="38" w16cid:durableId="182060780">
    <w:abstractNumId w:val="52"/>
  </w:num>
  <w:num w:numId="39" w16cid:durableId="610941282">
    <w:abstractNumId w:val="54"/>
  </w:num>
  <w:num w:numId="40" w16cid:durableId="2062747362">
    <w:abstractNumId w:val="18"/>
  </w:num>
  <w:num w:numId="41" w16cid:durableId="2050372844">
    <w:abstractNumId w:val="17"/>
  </w:num>
  <w:num w:numId="42" w16cid:durableId="637691082">
    <w:abstractNumId w:val="30"/>
  </w:num>
  <w:num w:numId="43" w16cid:durableId="22750116">
    <w:abstractNumId w:val="33"/>
  </w:num>
  <w:num w:numId="44" w16cid:durableId="743064691">
    <w:abstractNumId w:val="39"/>
  </w:num>
  <w:num w:numId="45" w16cid:durableId="845752791">
    <w:abstractNumId w:val="31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9"/>
  </w:num>
  <w:num w:numId="50" w16cid:durableId="295985580">
    <w:abstractNumId w:val="13"/>
  </w:num>
  <w:num w:numId="51" w16cid:durableId="26371108">
    <w:abstractNumId w:val="20"/>
  </w:num>
  <w:num w:numId="52" w16cid:durableId="1423797818">
    <w:abstractNumId w:val="64"/>
  </w:num>
  <w:num w:numId="53" w16cid:durableId="1898122324">
    <w:abstractNumId w:val="36"/>
  </w:num>
  <w:num w:numId="54" w16cid:durableId="1539852680">
    <w:abstractNumId w:val="19"/>
  </w:num>
  <w:num w:numId="55" w16cid:durableId="1764910488">
    <w:abstractNumId w:val="37"/>
  </w:num>
  <w:num w:numId="56" w16cid:durableId="882131725">
    <w:abstractNumId w:val="42"/>
  </w:num>
  <w:num w:numId="57" w16cid:durableId="612245031">
    <w:abstractNumId w:val="45"/>
  </w:num>
  <w:num w:numId="58" w16cid:durableId="1061637047">
    <w:abstractNumId w:val="60"/>
  </w:num>
  <w:num w:numId="59" w16cid:durableId="1993095482">
    <w:abstractNumId w:val="14"/>
  </w:num>
  <w:num w:numId="60" w16cid:durableId="565994769">
    <w:abstractNumId w:val="41"/>
  </w:num>
  <w:num w:numId="61" w16cid:durableId="1076125842">
    <w:abstractNumId w:val="40"/>
  </w:num>
  <w:num w:numId="62" w16cid:durableId="1577519481">
    <w:abstractNumId w:val="22"/>
  </w:num>
  <w:num w:numId="63" w16cid:durableId="292559600">
    <w:abstractNumId w:val="28"/>
  </w:num>
  <w:num w:numId="64" w16cid:durableId="690911851">
    <w:abstractNumId w:val="34"/>
  </w:num>
  <w:num w:numId="65" w16cid:durableId="18027218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A3461"/>
    <w:rsid w:val="000D364E"/>
    <w:rsid w:val="000E236D"/>
    <w:rsid w:val="000E24E9"/>
    <w:rsid w:val="000E72D1"/>
    <w:rsid w:val="000F6B06"/>
    <w:rsid w:val="0011351B"/>
    <w:rsid w:val="00120EF5"/>
    <w:rsid w:val="001212C7"/>
    <w:rsid w:val="00132B06"/>
    <w:rsid w:val="00136515"/>
    <w:rsid w:val="00156EB9"/>
    <w:rsid w:val="001637B6"/>
    <w:rsid w:val="00190498"/>
    <w:rsid w:val="001C1BB2"/>
    <w:rsid w:val="001D2378"/>
    <w:rsid w:val="001D7B59"/>
    <w:rsid w:val="001E7D64"/>
    <w:rsid w:val="001F7408"/>
    <w:rsid w:val="00221DC4"/>
    <w:rsid w:val="00263D8E"/>
    <w:rsid w:val="00267904"/>
    <w:rsid w:val="00272DDC"/>
    <w:rsid w:val="00290966"/>
    <w:rsid w:val="00290B40"/>
    <w:rsid w:val="002A0E97"/>
    <w:rsid w:val="002A7C5E"/>
    <w:rsid w:val="002C063E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276C6"/>
    <w:rsid w:val="00432E59"/>
    <w:rsid w:val="00433C2B"/>
    <w:rsid w:val="00435BC5"/>
    <w:rsid w:val="00441142"/>
    <w:rsid w:val="00442D16"/>
    <w:rsid w:val="00444FE8"/>
    <w:rsid w:val="004455C4"/>
    <w:rsid w:val="0045068F"/>
    <w:rsid w:val="00451A38"/>
    <w:rsid w:val="00452B85"/>
    <w:rsid w:val="00454F12"/>
    <w:rsid w:val="0047415B"/>
    <w:rsid w:val="00483B34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63A09"/>
    <w:rsid w:val="00664D22"/>
    <w:rsid w:val="0069127E"/>
    <w:rsid w:val="006C12D7"/>
    <w:rsid w:val="006C221B"/>
    <w:rsid w:val="006C312A"/>
    <w:rsid w:val="006E198A"/>
    <w:rsid w:val="006E69DA"/>
    <w:rsid w:val="006E6EDD"/>
    <w:rsid w:val="006E79AC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C2C79"/>
    <w:rsid w:val="007D77C5"/>
    <w:rsid w:val="007E755A"/>
    <w:rsid w:val="007F327C"/>
    <w:rsid w:val="007F5540"/>
    <w:rsid w:val="007F571F"/>
    <w:rsid w:val="00806989"/>
    <w:rsid w:val="00810278"/>
    <w:rsid w:val="0081337E"/>
    <w:rsid w:val="00815EC8"/>
    <w:rsid w:val="0082144A"/>
    <w:rsid w:val="008419C2"/>
    <w:rsid w:val="00844205"/>
    <w:rsid w:val="008459FC"/>
    <w:rsid w:val="00845FFF"/>
    <w:rsid w:val="00852D84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0155"/>
    <w:rsid w:val="008B20B2"/>
    <w:rsid w:val="008B2B93"/>
    <w:rsid w:val="008E3E02"/>
    <w:rsid w:val="008E4AF8"/>
    <w:rsid w:val="008E79B1"/>
    <w:rsid w:val="008F3AAC"/>
    <w:rsid w:val="009010B4"/>
    <w:rsid w:val="009259D2"/>
    <w:rsid w:val="00927651"/>
    <w:rsid w:val="00927EF6"/>
    <w:rsid w:val="00941692"/>
    <w:rsid w:val="00947849"/>
    <w:rsid w:val="009663E6"/>
    <w:rsid w:val="0098061D"/>
    <w:rsid w:val="0098270C"/>
    <w:rsid w:val="009878A7"/>
    <w:rsid w:val="0099121C"/>
    <w:rsid w:val="00992B5E"/>
    <w:rsid w:val="009A25F0"/>
    <w:rsid w:val="009A28E7"/>
    <w:rsid w:val="009A4353"/>
    <w:rsid w:val="009C12C0"/>
    <w:rsid w:val="009C13AD"/>
    <w:rsid w:val="009C1AFE"/>
    <w:rsid w:val="009C296E"/>
    <w:rsid w:val="009D34B1"/>
    <w:rsid w:val="009D3A86"/>
    <w:rsid w:val="009E4BA2"/>
    <w:rsid w:val="009E640E"/>
    <w:rsid w:val="009E78DB"/>
    <w:rsid w:val="00A019C4"/>
    <w:rsid w:val="00A04EF8"/>
    <w:rsid w:val="00A053D8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1B0E"/>
    <w:rsid w:val="00AB7BA8"/>
    <w:rsid w:val="00AC2784"/>
    <w:rsid w:val="00AD339A"/>
    <w:rsid w:val="00AD571F"/>
    <w:rsid w:val="00AE49AB"/>
    <w:rsid w:val="00AF4726"/>
    <w:rsid w:val="00AF5CD8"/>
    <w:rsid w:val="00B02857"/>
    <w:rsid w:val="00B06F45"/>
    <w:rsid w:val="00B079BF"/>
    <w:rsid w:val="00B16D07"/>
    <w:rsid w:val="00B21EB5"/>
    <w:rsid w:val="00B33CB9"/>
    <w:rsid w:val="00B35717"/>
    <w:rsid w:val="00B359DC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BF2903"/>
    <w:rsid w:val="00C20AAC"/>
    <w:rsid w:val="00C21718"/>
    <w:rsid w:val="00C23549"/>
    <w:rsid w:val="00C307D8"/>
    <w:rsid w:val="00C513CA"/>
    <w:rsid w:val="00C60E53"/>
    <w:rsid w:val="00C613F8"/>
    <w:rsid w:val="00C70F72"/>
    <w:rsid w:val="00C7429A"/>
    <w:rsid w:val="00C76CE4"/>
    <w:rsid w:val="00C82862"/>
    <w:rsid w:val="00C83C9E"/>
    <w:rsid w:val="00CF3822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2CCA"/>
    <w:rsid w:val="00E1377B"/>
    <w:rsid w:val="00E327C8"/>
    <w:rsid w:val="00E32ED2"/>
    <w:rsid w:val="00E46979"/>
    <w:rsid w:val="00E52CF0"/>
    <w:rsid w:val="00E53751"/>
    <w:rsid w:val="00E56A1E"/>
    <w:rsid w:val="00E659E8"/>
    <w:rsid w:val="00E6784F"/>
    <w:rsid w:val="00EA5216"/>
    <w:rsid w:val="00EB1261"/>
    <w:rsid w:val="00EB2D1D"/>
    <w:rsid w:val="00EB502E"/>
    <w:rsid w:val="00EC08BC"/>
    <w:rsid w:val="00EC7E8B"/>
    <w:rsid w:val="00ED7652"/>
    <w:rsid w:val="00EF3CD6"/>
    <w:rsid w:val="00EF5976"/>
    <w:rsid w:val="00F01068"/>
    <w:rsid w:val="00F1793A"/>
    <w:rsid w:val="00F20593"/>
    <w:rsid w:val="00F20AA5"/>
    <w:rsid w:val="00F36394"/>
    <w:rsid w:val="00F44EBF"/>
    <w:rsid w:val="00F8124B"/>
    <w:rsid w:val="00F81438"/>
    <w:rsid w:val="00F8235B"/>
    <w:rsid w:val="00F86838"/>
    <w:rsid w:val="00F9087F"/>
    <w:rsid w:val="00FA5148"/>
    <w:rsid w:val="00FB17DE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</Template>
  <TotalTime>0</TotalTime>
  <Pages>10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1239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2025-10-16T23:51:00Z</dcterms:created>
  <dcterms:modified xsi:type="dcterms:W3CDTF">2025-10-17T01:34:00Z</dcterms:modified>
</cp:coreProperties>
</file>