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5BB2A547" w:rsidR="00272DDC" w:rsidRPr="006E6826" w:rsidRDefault="00EC08BC" w:rsidP="007F5540">
            <w:pPr>
              <w:keepNext/>
              <w:keepLines/>
            </w:pPr>
            <w:r>
              <w:t>Oct 1</w:t>
            </w:r>
            <w:r w:rsidR="000A3461"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1EB4A140" w:rsidR="00D76BB4" w:rsidRDefault="00FB17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Week </w:t>
      </w:r>
      <w:r w:rsidR="00EC08BC">
        <w:t>4</w:t>
      </w:r>
      <w:r>
        <w:t xml:space="preserve"> – Programming Lab</w:t>
      </w:r>
    </w:p>
    <w:p w14:paraId="2CDC98C2" w14:textId="77777777" w:rsidR="00FB17DE" w:rsidRDefault="00FB17DE" w:rsidP="00FB17DE">
      <w:pPr>
        <w:pStyle w:val="Header"/>
        <w:keepNext/>
        <w:keepLines/>
      </w:pPr>
    </w:p>
    <w:p w14:paraId="3930B29C" w14:textId="77777777" w:rsidR="007D77C5" w:rsidRPr="007D77C5" w:rsidRDefault="007D77C5" w:rsidP="007D77C5">
      <w:pPr>
        <w:pStyle w:val="Header"/>
        <w:keepNext/>
        <w:keepLines/>
      </w:pPr>
      <w:r w:rsidRPr="007D77C5">
        <w:rPr>
          <w:b/>
          <w:bCs/>
        </w:rPr>
        <w:t>Screen Shots needed for Submission:</w:t>
      </w:r>
    </w:p>
    <w:p w14:paraId="1C40DF0B" w14:textId="77777777" w:rsidR="007D77C5" w:rsidRDefault="007D77C5" w:rsidP="007D77C5">
      <w:pPr>
        <w:pStyle w:val="Header"/>
        <w:keepNext/>
        <w:keepLines/>
        <w:numPr>
          <w:ilvl w:val="0"/>
          <w:numId w:val="60"/>
        </w:numPr>
      </w:pPr>
      <w:r w:rsidRPr="007D77C5">
        <w:t>Show the code for the buttons in as few screen shots as possible</w:t>
      </w:r>
    </w:p>
    <w:p w14:paraId="502B24BC" w14:textId="77777777" w:rsidR="00663A09" w:rsidRPr="007D77C5" w:rsidRDefault="00663A09" w:rsidP="00663A09">
      <w:pPr>
        <w:pStyle w:val="Header"/>
        <w:keepNext/>
        <w:keepLines/>
        <w:ind w:left="720"/>
      </w:pPr>
    </w:p>
    <w:p w14:paraId="4FEBCB67" w14:textId="71EF3124" w:rsidR="00663A09" w:rsidRDefault="00663A09" w:rsidP="00663A09">
      <w:pPr>
        <w:pStyle w:val="Header"/>
        <w:keepNext/>
        <w:keepLines/>
        <w:ind w:left="1440"/>
      </w:pPr>
      <w:r w:rsidRPr="00663A09">
        <w:drawing>
          <wp:inline distT="0" distB="0" distL="0" distR="0" wp14:anchorId="003D1A28" wp14:editId="682C8A02">
            <wp:extent cx="5408024" cy="3223260"/>
            <wp:effectExtent l="0" t="0" r="2540" b="0"/>
            <wp:docPr id="1558582187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2187" name="Picture 1" descr="A computer screen with a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971" cy="32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9ED7" w14:textId="77777777" w:rsidR="00663A09" w:rsidRDefault="00663A09" w:rsidP="00663A09">
      <w:pPr>
        <w:pStyle w:val="Header"/>
        <w:keepNext/>
        <w:keepLines/>
        <w:ind w:left="1440"/>
      </w:pPr>
    </w:p>
    <w:p w14:paraId="6385CB22" w14:textId="1699B6A5" w:rsidR="00663A09" w:rsidRDefault="00663A09" w:rsidP="00663A09">
      <w:pPr>
        <w:pStyle w:val="Header"/>
        <w:keepNext/>
        <w:keepLines/>
        <w:ind w:left="1440"/>
      </w:pPr>
      <w:r w:rsidRPr="00663A09">
        <w:lastRenderedPageBreak/>
        <w:drawing>
          <wp:inline distT="0" distB="0" distL="0" distR="0" wp14:anchorId="22009EFA" wp14:editId="014C2D7C">
            <wp:extent cx="5425440" cy="3410012"/>
            <wp:effectExtent l="0" t="0" r="3810" b="0"/>
            <wp:docPr id="952371558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1558" name="Picture 1" descr="A computer screen with a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851" cy="341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8D0F" w14:textId="77777777" w:rsidR="00663A09" w:rsidRDefault="00663A09" w:rsidP="00663A09">
      <w:pPr>
        <w:pStyle w:val="Header"/>
        <w:keepNext/>
        <w:keepLines/>
        <w:ind w:left="1440"/>
      </w:pPr>
    </w:p>
    <w:p w14:paraId="1091BB32" w14:textId="7B445D69" w:rsidR="00663A09" w:rsidRDefault="00663A09" w:rsidP="00663A09">
      <w:pPr>
        <w:pStyle w:val="Header"/>
        <w:keepNext/>
        <w:keepLines/>
        <w:ind w:left="1440"/>
      </w:pPr>
      <w:r w:rsidRPr="00663A09">
        <w:drawing>
          <wp:inline distT="0" distB="0" distL="0" distR="0" wp14:anchorId="08C08640" wp14:editId="67A291EC">
            <wp:extent cx="5416180" cy="3373120"/>
            <wp:effectExtent l="0" t="0" r="0" b="0"/>
            <wp:docPr id="1267212411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12411" name="Picture 1" descr="A computer screen with a whit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4594" cy="337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3765" w14:textId="77777777" w:rsidR="00663A09" w:rsidRPr="007D77C5" w:rsidRDefault="00663A09" w:rsidP="00663A09">
      <w:pPr>
        <w:pStyle w:val="Header"/>
        <w:keepNext/>
        <w:keepLines/>
        <w:ind w:left="1440"/>
      </w:pPr>
    </w:p>
    <w:p w14:paraId="08257CB7" w14:textId="77777777" w:rsidR="007D77C5" w:rsidRDefault="007D77C5" w:rsidP="007D77C5">
      <w:pPr>
        <w:pStyle w:val="Header"/>
        <w:keepNext/>
        <w:keepLines/>
        <w:numPr>
          <w:ilvl w:val="0"/>
          <w:numId w:val="60"/>
        </w:numPr>
      </w:pPr>
      <w:r w:rsidRPr="007D77C5">
        <w:t>Run the application in debug mode, screen shot the whole screen showing the form starting up in the center</w:t>
      </w:r>
    </w:p>
    <w:p w14:paraId="3EE5FBE7" w14:textId="0B98F9A1" w:rsidR="00663A09" w:rsidRDefault="00663A09" w:rsidP="00663A09">
      <w:pPr>
        <w:pStyle w:val="Header"/>
        <w:keepNext/>
        <w:keepLines/>
        <w:ind w:left="720"/>
      </w:pPr>
      <w:r w:rsidRPr="00663A09">
        <w:lastRenderedPageBreak/>
        <w:drawing>
          <wp:inline distT="0" distB="0" distL="0" distR="0" wp14:anchorId="06AD515C" wp14:editId="336EF535">
            <wp:extent cx="6309360" cy="3557270"/>
            <wp:effectExtent l="0" t="0" r="0" b="5080"/>
            <wp:docPr id="1384798096" name="Picture 1" descr="A computer screen with a white square with colorfu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8096" name="Picture 1" descr="A computer screen with a white square with colorful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4C49" w14:textId="77777777" w:rsidR="00663A09" w:rsidRPr="007D77C5" w:rsidRDefault="00663A09" w:rsidP="00663A09">
      <w:pPr>
        <w:pStyle w:val="Header"/>
        <w:keepNext/>
        <w:keepLines/>
        <w:ind w:left="720"/>
      </w:pPr>
    </w:p>
    <w:p w14:paraId="212E2B5C" w14:textId="77777777" w:rsidR="007D77C5" w:rsidRDefault="007D77C5" w:rsidP="007D77C5">
      <w:pPr>
        <w:pStyle w:val="Header"/>
        <w:keepNext/>
        <w:keepLines/>
        <w:numPr>
          <w:ilvl w:val="0"/>
          <w:numId w:val="60"/>
        </w:numPr>
      </w:pPr>
      <w:r w:rsidRPr="007D77C5">
        <w:t>Screen shot the results of </w:t>
      </w:r>
      <w:r w:rsidRPr="007D77C5">
        <w:rPr>
          <w:b/>
          <w:bCs/>
        </w:rPr>
        <w:t>each </w:t>
      </w:r>
      <w:r w:rsidRPr="007D77C5">
        <w:t>of the buttons except the Clear and Exit buttons.</w:t>
      </w:r>
    </w:p>
    <w:p w14:paraId="794ECA51" w14:textId="77777777" w:rsidR="00663A09" w:rsidRDefault="00663A09" w:rsidP="00663A09">
      <w:pPr>
        <w:pStyle w:val="ListParagraph"/>
      </w:pPr>
    </w:p>
    <w:p w14:paraId="1580627B" w14:textId="386DB51F" w:rsidR="00663A09" w:rsidRDefault="00663A09" w:rsidP="00663A09">
      <w:pPr>
        <w:pStyle w:val="Header"/>
        <w:keepNext/>
        <w:keepLines/>
        <w:ind w:left="720"/>
      </w:pPr>
      <w:r>
        <w:lastRenderedPageBreak/>
        <w:t xml:space="preserve">Byte – </w:t>
      </w:r>
    </w:p>
    <w:p w14:paraId="756FEF09" w14:textId="3D898865" w:rsidR="00663A09" w:rsidRDefault="00663A09" w:rsidP="00663A09">
      <w:pPr>
        <w:pStyle w:val="Header"/>
        <w:keepNext/>
        <w:keepLines/>
        <w:ind w:left="720"/>
      </w:pPr>
      <w:r w:rsidRPr="00663A09">
        <w:drawing>
          <wp:inline distT="0" distB="0" distL="0" distR="0" wp14:anchorId="60426F52" wp14:editId="1F4173EA">
            <wp:extent cx="3589331" cy="3711262"/>
            <wp:effectExtent l="0" t="0" r="0" b="3810"/>
            <wp:docPr id="207852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22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1EBC" w14:textId="77777777" w:rsidR="00663A09" w:rsidRDefault="00663A09" w:rsidP="00663A09">
      <w:pPr>
        <w:pStyle w:val="Header"/>
        <w:keepNext/>
        <w:keepLines/>
        <w:ind w:left="720"/>
      </w:pPr>
    </w:p>
    <w:p w14:paraId="199C53C6" w14:textId="6364FEAE" w:rsidR="00663A09" w:rsidRDefault="00663A09" w:rsidP="00663A09">
      <w:pPr>
        <w:pStyle w:val="Header"/>
        <w:keepNext/>
        <w:keepLines/>
        <w:ind w:left="720"/>
      </w:pPr>
      <w:r>
        <w:t xml:space="preserve">Short – </w:t>
      </w:r>
    </w:p>
    <w:p w14:paraId="388ADF05" w14:textId="05CD31E6" w:rsidR="00663A09" w:rsidRDefault="00663A09" w:rsidP="00663A09">
      <w:pPr>
        <w:pStyle w:val="Header"/>
        <w:keepNext/>
        <w:keepLines/>
        <w:ind w:left="720"/>
      </w:pPr>
      <w:r w:rsidRPr="00663A09">
        <w:drawing>
          <wp:inline distT="0" distB="0" distL="0" distR="0" wp14:anchorId="2BFFFB07" wp14:editId="4CE4BEC8">
            <wp:extent cx="3482642" cy="3635055"/>
            <wp:effectExtent l="0" t="0" r="3810" b="3810"/>
            <wp:docPr id="1409857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571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ABFD" w14:textId="77777777" w:rsidR="00663A09" w:rsidRDefault="00663A09" w:rsidP="00663A09">
      <w:pPr>
        <w:pStyle w:val="Header"/>
        <w:keepNext/>
        <w:keepLines/>
        <w:ind w:left="720"/>
      </w:pPr>
    </w:p>
    <w:p w14:paraId="22EF61B3" w14:textId="297319CC" w:rsidR="00663A09" w:rsidRDefault="00663A09" w:rsidP="00663A09">
      <w:pPr>
        <w:pStyle w:val="Header"/>
        <w:keepNext/>
        <w:keepLines/>
        <w:ind w:left="720"/>
      </w:pPr>
      <w:r>
        <w:t xml:space="preserve">Int – </w:t>
      </w:r>
    </w:p>
    <w:p w14:paraId="3F2859D6" w14:textId="19B6C877" w:rsidR="00663A09" w:rsidRDefault="00663A09" w:rsidP="00663A09">
      <w:pPr>
        <w:pStyle w:val="Header"/>
        <w:keepNext/>
        <w:keepLines/>
        <w:ind w:left="720"/>
      </w:pPr>
      <w:r w:rsidRPr="00663A09">
        <w:lastRenderedPageBreak/>
        <w:drawing>
          <wp:inline distT="0" distB="0" distL="0" distR="0" wp14:anchorId="14352BC4" wp14:editId="6A711F33">
            <wp:extent cx="3444538" cy="3627434"/>
            <wp:effectExtent l="0" t="0" r="3810" b="0"/>
            <wp:docPr id="581872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28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5F1D" w14:textId="77777777" w:rsidR="00663A09" w:rsidRDefault="00663A09" w:rsidP="00663A09">
      <w:pPr>
        <w:pStyle w:val="Header"/>
        <w:keepNext/>
        <w:keepLines/>
        <w:ind w:left="720"/>
      </w:pPr>
    </w:p>
    <w:p w14:paraId="78E2085B" w14:textId="5FE594E6" w:rsidR="00663A09" w:rsidRDefault="00663A09" w:rsidP="00663A09">
      <w:pPr>
        <w:pStyle w:val="Header"/>
        <w:keepNext/>
        <w:keepLines/>
        <w:ind w:left="720"/>
      </w:pPr>
      <w:r>
        <w:t xml:space="preserve">Long – </w:t>
      </w:r>
    </w:p>
    <w:p w14:paraId="6A2CE328" w14:textId="15778593" w:rsidR="00663A09" w:rsidRDefault="00663A09" w:rsidP="00663A09">
      <w:pPr>
        <w:pStyle w:val="Header"/>
        <w:keepNext/>
        <w:keepLines/>
        <w:ind w:left="720"/>
      </w:pPr>
      <w:r w:rsidRPr="00663A09">
        <w:drawing>
          <wp:inline distT="0" distB="0" distL="0" distR="0" wp14:anchorId="254C13D3" wp14:editId="2E55D5F2">
            <wp:extent cx="3475021" cy="3604572"/>
            <wp:effectExtent l="0" t="0" r="0" b="0"/>
            <wp:docPr id="1322471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10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955F" w14:textId="77777777" w:rsidR="00663A09" w:rsidRDefault="00663A09" w:rsidP="00663A09">
      <w:pPr>
        <w:pStyle w:val="Header"/>
        <w:keepNext/>
        <w:keepLines/>
        <w:ind w:left="720"/>
      </w:pPr>
    </w:p>
    <w:p w14:paraId="6137B2BE" w14:textId="6B500DEB" w:rsidR="00663A09" w:rsidRDefault="00663A09" w:rsidP="00663A09">
      <w:pPr>
        <w:pStyle w:val="Header"/>
        <w:keepNext/>
        <w:keepLines/>
        <w:ind w:left="720"/>
      </w:pPr>
      <w:r>
        <w:t xml:space="preserve">Float – </w:t>
      </w:r>
    </w:p>
    <w:p w14:paraId="1CFDC87C" w14:textId="13CF409E" w:rsidR="00663A09" w:rsidRDefault="00663A09" w:rsidP="00663A09">
      <w:pPr>
        <w:pStyle w:val="Header"/>
        <w:keepNext/>
        <w:keepLines/>
        <w:ind w:left="720"/>
      </w:pPr>
      <w:r w:rsidRPr="00663A09">
        <w:lastRenderedPageBreak/>
        <w:drawing>
          <wp:inline distT="0" distB="0" distL="0" distR="0" wp14:anchorId="10EEB675" wp14:editId="76D20FD7">
            <wp:extent cx="3444538" cy="3558848"/>
            <wp:effectExtent l="0" t="0" r="3810" b="3810"/>
            <wp:docPr id="1391592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922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9A5F" w14:textId="77777777" w:rsidR="00663A09" w:rsidRDefault="00663A09" w:rsidP="00663A09">
      <w:pPr>
        <w:pStyle w:val="Header"/>
        <w:keepNext/>
        <w:keepLines/>
        <w:ind w:left="720"/>
      </w:pPr>
    </w:p>
    <w:p w14:paraId="779E8BAD" w14:textId="0BFAD4BB" w:rsidR="00663A09" w:rsidRDefault="00663A09" w:rsidP="00663A09">
      <w:pPr>
        <w:pStyle w:val="Header"/>
        <w:keepNext/>
        <w:keepLines/>
        <w:ind w:left="720"/>
      </w:pPr>
      <w:r>
        <w:t xml:space="preserve">Double – </w:t>
      </w:r>
    </w:p>
    <w:p w14:paraId="74CCD72E" w14:textId="6A4B8C47" w:rsidR="00663A09" w:rsidRDefault="00663A09" w:rsidP="00663A09">
      <w:pPr>
        <w:pStyle w:val="Header"/>
        <w:keepNext/>
        <w:keepLines/>
        <w:ind w:left="720"/>
      </w:pPr>
      <w:r w:rsidRPr="00663A09">
        <w:drawing>
          <wp:inline distT="0" distB="0" distL="0" distR="0" wp14:anchorId="6F517C06" wp14:editId="0DFE62F6">
            <wp:extent cx="3429297" cy="3604572"/>
            <wp:effectExtent l="0" t="0" r="0" b="0"/>
            <wp:docPr id="1374389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98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3A37" w14:textId="77777777" w:rsidR="00663A09" w:rsidRDefault="00663A09" w:rsidP="00663A09">
      <w:pPr>
        <w:pStyle w:val="Header"/>
        <w:keepNext/>
        <w:keepLines/>
        <w:ind w:left="720"/>
      </w:pPr>
    </w:p>
    <w:p w14:paraId="625C2289" w14:textId="3415B4A8" w:rsidR="00663A09" w:rsidRDefault="00663A09" w:rsidP="00663A09">
      <w:pPr>
        <w:pStyle w:val="Header"/>
        <w:keepNext/>
        <w:keepLines/>
        <w:ind w:left="720"/>
      </w:pPr>
      <w:r>
        <w:t xml:space="preserve">Decimal – </w:t>
      </w:r>
    </w:p>
    <w:p w14:paraId="3E641F3C" w14:textId="2A1F0842" w:rsidR="00663A09" w:rsidRDefault="00663A09" w:rsidP="00663A09">
      <w:pPr>
        <w:pStyle w:val="Header"/>
        <w:keepNext/>
        <w:keepLines/>
        <w:ind w:left="720"/>
      </w:pPr>
      <w:r w:rsidRPr="00663A09">
        <w:lastRenderedPageBreak/>
        <w:drawing>
          <wp:inline distT="0" distB="0" distL="0" distR="0" wp14:anchorId="038C9051" wp14:editId="692D526C">
            <wp:extent cx="3482642" cy="3635055"/>
            <wp:effectExtent l="0" t="0" r="3810" b="3810"/>
            <wp:docPr id="1322029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290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D67E" w14:textId="77777777" w:rsidR="00663A09" w:rsidRDefault="00663A09" w:rsidP="00663A09">
      <w:pPr>
        <w:pStyle w:val="Header"/>
        <w:keepNext/>
        <w:keepLines/>
        <w:ind w:left="720"/>
      </w:pPr>
    </w:p>
    <w:p w14:paraId="25D66A39" w14:textId="0AFC1F80" w:rsidR="00663A09" w:rsidRDefault="00663A09" w:rsidP="00663A09">
      <w:pPr>
        <w:pStyle w:val="Header"/>
        <w:keepNext/>
        <w:keepLines/>
        <w:ind w:left="720"/>
      </w:pPr>
      <w:r>
        <w:t xml:space="preserve">Pow – </w:t>
      </w:r>
    </w:p>
    <w:p w14:paraId="37C5B92A" w14:textId="540A3220" w:rsidR="00663A09" w:rsidRDefault="00B02857" w:rsidP="00663A09">
      <w:pPr>
        <w:pStyle w:val="Header"/>
        <w:keepNext/>
        <w:keepLines/>
        <w:ind w:left="720"/>
      </w:pPr>
      <w:r w:rsidRPr="00B02857">
        <w:drawing>
          <wp:inline distT="0" distB="0" distL="0" distR="0" wp14:anchorId="2631EA4A" wp14:editId="70C4BE19">
            <wp:extent cx="3482642" cy="3635055"/>
            <wp:effectExtent l="0" t="0" r="3810" b="3810"/>
            <wp:docPr id="1023509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99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6984" w14:textId="77777777" w:rsidR="00B02857" w:rsidRDefault="00B02857" w:rsidP="00663A09">
      <w:pPr>
        <w:pStyle w:val="Header"/>
        <w:keepNext/>
        <w:keepLines/>
        <w:ind w:left="720"/>
      </w:pPr>
    </w:p>
    <w:p w14:paraId="3267AF01" w14:textId="1649BA94" w:rsidR="00663A09" w:rsidRDefault="00663A09" w:rsidP="00663A09">
      <w:pPr>
        <w:pStyle w:val="Header"/>
        <w:keepNext/>
        <w:keepLines/>
        <w:ind w:left="720"/>
      </w:pPr>
      <w:r>
        <w:t xml:space="preserve">Round – </w:t>
      </w:r>
    </w:p>
    <w:p w14:paraId="128D0BCF" w14:textId="503DABF0" w:rsidR="00663A09" w:rsidRDefault="00B02857" w:rsidP="00663A09">
      <w:pPr>
        <w:pStyle w:val="Header"/>
        <w:keepNext/>
        <w:keepLines/>
        <w:ind w:left="720"/>
      </w:pPr>
      <w:r w:rsidRPr="00B02857">
        <w:lastRenderedPageBreak/>
        <w:drawing>
          <wp:inline distT="0" distB="0" distL="0" distR="0" wp14:anchorId="68F9F45F" wp14:editId="10C4E0F8">
            <wp:extent cx="3452159" cy="3619814"/>
            <wp:effectExtent l="0" t="0" r="0" b="0"/>
            <wp:docPr id="548719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956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8F80" w14:textId="77777777" w:rsidR="00B02857" w:rsidRDefault="00B02857" w:rsidP="00663A09">
      <w:pPr>
        <w:pStyle w:val="Header"/>
        <w:keepNext/>
        <w:keepLines/>
        <w:ind w:left="720"/>
      </w:pPr>
    </w:p>
    <w:p w14:paraId="2B141957" w14:textId="6CBE22F4" w:rsidR="00663A09" w:rsidRDefault="00663A09" w:rsidP="00663A09">
      <w:pPr>
        <w:pStyle w:val="Header"/>
        <w:keepNext/>
        <w:keepLines/>
        <w:ind w:left="720"/>
      </w:pPr>
      <w:r>
        <w:t xml:space="preserve">Sqrt – </w:t>
      </w:r>
    </w:p>
    <w:p w14:paraId="612097E5" w14:textId="60E78835" w:rsidR="00663A09" w:rsidRDefault="00B02857" w:rsidP="00663A09">
      <w:pPr>
        <w:pStyle w:val="Header"/>
        <w:keepNext/>
        <w:keepLines/>
        <w:ind w:left="720"/>
      </w:pPr>
      <w:r w:rsidRPr="00B02857">
        <w:drawing>
          <wp:inline distT="0" distB="0" distL="0" distR="0" wp14:anchorId="2D614EF8" wp14:editId="0F18420C">
            <wp:extent cx="3505504" cy="3673158"/>
            <wp:effectExtent l="0" t="0" r="0" b="3810"/>
            <wp:docPr id="1371273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33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32DC" w14:textId="77777777" w:rsidR="00663A09" w:rsidRPr="007D77C5" w:rsidRDefault="00663A09" w:rsidP="00663A09">
      <w:pPr>
        <w:pStyle w:val="Header"/>
        <w:keepNext/>
        <w:keepLines/>
        <w:ind w:left="720"/>
      </w:pPr>
    </w:p>
    <w:p w14:paraId="4463F79C" w14:textId="0561E82F" w:rsidR="00FB17DE" w:rsidRPr="00D81515" w:rsidRDefault="00FB17DE" w:rsidP="007D77C5">
      <w:pPr>
        <w:pStyle w:val="Header"/>
        <w:keepNext/>
        <w:keepLines/>
      </w:pPr>
    </w:p>
    <w:sectPr w:rsidR="00FB17DE" w:rsidRPr="00D81515" w:rsidSect="00F3639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171C7" w14:textId="77777777" w:rsidR="00A04EF8" w:rsidRDefault="00A04EF8">
      <w:r>
        <w:separator/>
      </w:r>
    </w:p>
  </w:endnote>
  <w:endnote w:type="continuationSeparator" w:id="0">
    <w:p w14:paraId="63E5E20E" w14:textId="77777777" w:rsidR="00A04EF8" w:rsidRDefault="00A04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CC83" w14:textId="77777777" w:rsidR="00A04EF8" w:rsidRDefault="00A04EF8">
      <w:r>
        <w:separator/>
      </w:r>
    </w:p>
  </w:footnote>
  <w:footnote w:type="continuationSeparator" w:id="0">
    <w:p w14:paraId="4A769DC5" w14:textId="77777777" w:rsidR="00A04EF8" w:rsidRDefault="00A04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F22578"/>
    <w:multiLevelType w:val="multilevel"/>
    <w:tmpl w:val="26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790472B"/>
    <w:multiLevelType w:val="multilevel"/>
    <w:tmpl w:val="F21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FF903FF"/>
    <w:multiLevelType w:val="multilevel"/>
    <w:tmpl w:val="FBE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5B4499D"/>
    <w:multiLevelType w:val="multilevel"/>
    <w:tmpl w:val="C5A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1"/>
  </w:num>
  <w:num w:numId="2" w16cid:durableId="2705448">
    <w:abstractNumId w:val="29"/>
  </w:num>
  <w:num w:numId="3" w16cid:durableId="1407535467">
    <w:abstractNumId w:val="51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57"/>
  </w:num>
  <w:num w:numId="15" w16cid:durableId="171842777">
    <w:abstractNumId w:val="43"/>
  </w:num>
  <w:num w:numId="16" w16cid:durableId="331756958">
    <w:abstractNumId w:val="58"/>
  </w:num>
  <w:num w:numId="17" w16cid:durableId="394163275">
    <w:abstractNumId w:val="20"/>
  </w:num>
  <w:num w:numId="18" w16cid:durableId="1599367431">
    <w:abstractNumId w:val="46"/>
  </w:num>
  <w:num w:numId="19" w16cid:durableId="1159080007">
    <w:abstractNumId w:val="52"/>
  </w:num>
  <w:num w:numId="20" w16cid:durableId="2085181276">
    <w:abstractNumId w:val="23"/>
  </w:num>
  <w:num w:numId="21" w16cid:durableId="1439792786">
    <w:abstractNumId w:val="50"/>
  </w:num>
  <w:num w:numId="22" w16cid:durableId="960847430">
    <w:abstractNumId w:val="38"/>
  </w:num>
  <w:num w:numId="23" w16cid:durableId="1405180339">
    <w:abstractNumId w:val="42"/>
  </w:num>
  <w:num w:numId="24" w16cid:durableId="1226600701">
    <w:abstractNumId w:val="44"/>
  </w:num>
  <w:num w:numId="25" w16cid:durableId="1935628534">
    <w:abstractNumId w:val="41"/>
  </w:num>
  <w:num w:numId="26" w16cid:durableId="1104224543">
    <w:abstractNumId w:val="15"/>
  </w:num>
  <w:num w:numId="27" w16cid:durableId="1255554483">
    <w:abstractNumId w:val="56"/>
  </w:num>
  <w:num w:numId="28" w16cid:durableId="1394962577">
    <w:abstractNumId w:val="34"/>
  </w:num>
  <w:num w:numId="29" w16cid:durableId="2009139525">
    <w:abstractNumId w:val="54"/>
  </w:num>
  <w:num w:numId="30" w16cid:durableId="1677924814">
    <w:abstractNumId w:val="48"/>
  </w:num>
  <w:num w:numId="31" w16cid:durableId="1180852762">
    <w:abstractNumId w:val="24"/>
  </w:num>
  <w:num w:numId="32" w16cid:durableId="30231530">
    <w:abstractNumId w:val="53"/>
  </w:num>
  <w:num w:numId="33" w16cid:durableId="261838660">
    <w:abstractNumId w:val="25"/>
  </w:num>
  <w:num w:numId="34" w16cid:durableId="160506555">
    <w:abstractNumId w:val="39"/>
  </w:num>
  <w:num w:numId="35" w16cid:durableId="991256621">
    <w:abstractNumId w:val="21"/>
  </w:num>
  <w:num w:numId="36" w16cid:durableId="166941077">
    <w:abstractNumId w:val="22"/>
  </w:num>
  <w:num w:numId="37" w16cid:durableId="1746149623">
    <w:abstractNumId w:val="45"/>
  </w:num>
  <w:num w:numId="38" w16cid:durableId="182060780">
    <w:abstractNumId w:val="47"/>
  </w:num>
  <w:num w:numId="39" w16cid:durableId="610941282">
    <w:abstractNumId w:val="49"/>
  </w:num>
  <w:num w:numId="40" w16cid:durableId="2062747362">
    <w:abstractNumId w:val="17"/>
  </w:num>
  <w:num w:numId="41" w16cid:durableId="2050372844">
    <w:abstractNumId w:val="16"/>
  </w:num>
  <w:num w:numId="42" w16cid:durableId="637691082">
    <w:abstractNumId w:val="27"/>
  </w:num>
  <w:num w:numId="43" w16cid:durableId="22750116">
    <w:abstractNumId w:val="30"/>
  </w:num>
  <w:num w:numId="44" w16cid:durableId="743064691">
    <w:abstractNumId w:val="35"/>
  </w:num>
  <w:num w:numId="45" w16cid:durableId="845752791">
    <w:abstractNumId w:val="28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6"/>
  </w:num>
  <w:num w:numId="50" w16cid:durableId="295985580">
    <w:abstractNumId w:val="13"/>
  </w:num>
  <w:num w:numId="51" w16cid:durableId="26371108">
    <w:abstractNumId w:val="19"/>
  </w:num>
  <w:num w:numId="52" w16cid:durableId="1423797818">
    <w:abstractNumId w:val="59"/>
  </w:num>
  <w:num w:numId="53" w16cid:durableId="1898122324">
    <w:abstractNumId w:val="32"/>
  </w:num>
  <w:num w:numId="54" w16cid:durableId="1539852680">
    <w:abstractNumId w:val="18"/>
  </w:num>
  <w:num w:numId="55" w16cid:durableId="1764910488">
    <w:abstractNumId w:val="33"/>
  </w:num>
  <w:num w:numId="56" w16cid:durableId="882131725">
    <w:abstractNumId w:val="37"/>
  </w:num>
  <w:num w:numId="57" w16cid:durableId="612245031">
    <w:abstractNumId w:val="40"/>
  </w:num>
  <w:num w:numId="58" w16cid:durableId="1061637047">
    <w:abstractNumId w:val="55"/>
  </w:num>
  <w:num w:numId="59" w16cid:durableId="1993095482">
    <w:abstractNumId w:val="14"/>
  </w:num>
  <w:num w:numId="60" w16cid:durableId="56599476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D364E"/>
    <w:rsid w:val="000E236D"/>
    <w:rsid w:val="000E24E9"/>
    <w:rsid w:val="000E72D1"/>
    <w:rsid w:val="000F6B06"/>
    <w:rsid w:val="0011351B"/>
    <w:rsid w:val="00120EF5"/>
    <w:rsid w:val="001212C7"/>
    <w:rsid w:val="00132B06"/>
    <w:rsid w:val="00136515"/>
    <w:rsid w:val="00156EB9"/>
    <w:rsid w:val="001637B6"/>
    <w:rsid w:val="00190498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3A09"/>
    <w:rsid w:val="00664D22"/>
    <w:rsid w:val="0069127E"/>
    <w:rsid w:val="006C12D7"/>
    <w:rsid w:val="006C221B"/>
    <w:rsid w:val="006C312A"/>
    <w:rsid w:val="006E198A"/>
    <w:rsid w:val="006E69DA"/>
    <w:rsid w:val="006E6EDD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D77C5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2D84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0155"/>
    <w:rsid w:val="008B20B2"/>
    <w:rsid w:val="008B2B93"/>
    <w:rsid w:val="008E3E02"/>
    <w:rsid w:val="008E4AF8"/>
    <w:rsid w:val="008E79B1"/>
    <w:rsid w:val="008F3AAC"/>
    <w:rsid w:val="009010B4"/>
    <w:rsid w:val="009259D2"/>
    <w:rsid w:val="00927651"/>
    <w:rsid w:val="00941692"/>
    <w:rsid w:val="00947849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3A86"/>
    <w:rsid w:val="009E4BA2"/>
    <w:rsid w:val="009E640E"/>
    <w:rsid w:val="009E78DB"/>
    <w:rsid w:val="00A019C4"/>
    <w:rsid w:val="00A04EF8"/>
    <w:rsid w:val="00A053D8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1B0E"/>
    <w:rsid w:val="00AB7BA8"/>
    <w:rsid w:val="00AC2784"/>
    <w:rsid w:val="00AD339A"/>
    <w:rsid w:val="00AD571F"/>
    <w:rsid w:val="00AE49AB"/>
    <w:rsid w:val="00AF4726"/>
    <w:rsid w:val="00AF5CD8"/>
    <w:rsid w:val="00B02857"/>
    <w:rsid w:val="00B06F45"/>
    <w:rsid w:val="00B079BF"/>
    <w:rsid w:val="00B16D07"/>
    <w:rsid w:val="00B21EB5"/>
    <w:rsid w:val="00B33CB9"/>
    <w:rsid w:val="00B35717"/>
    <w:rsid w:val="00B359DC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2CCA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08BC"/>
    <w:rsid w:val="00EC7E8B"/>
    <w:rsid w:val="00ED7652"/>
    <w:rsid w:val="00EF3CD6"/>
    <w:rsid w:val="00EF5976"/>
    <w:rsid w:val="00F1793A"/>
    <w:rsid w:val="00F20593"/>
    <w:rsid w:val="00F20AA5"/>
    <w:rsid w:val="00F36394"/>
    <w:rsid w:val="00F44EBF"/>
    <w:rsid w:val="00F8124B"/>
    <w:rsid w:val="00F81438"/>
    <w:rsid w:val="00F8235B"/>
    <w:rsid w:val="00F86838"/>
    <w:rsid w:val="00FA5148"/>
    <w:rsid w:val="00FB17DE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8</Pages>
  <Words>100</Words>
  <Characters>563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622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2025-10-01T16:51:00Z</dcterms:created>
  <dcterms:modified xsi:type="dcterms:W3CDTF">2025-10-05T00:59:00Z</dcterms:modified>
</cp:coreProperties>
</file>