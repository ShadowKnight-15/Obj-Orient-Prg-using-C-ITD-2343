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17822D37" w:rsidR="00272DDC" w:rsidRPr="006E6826" w:rsidRDefault="00C3522E" w:rsidP="007F5540">
            <w:pPr>
              <w:keepNext/>
              <w:keepLines/>
            </w:pPr>
            <w:r>
              <w:t>Nov</w:t>
            </w:r>
            <w:r w:rsidR="00EC08BC">
              <w:t xml:space="preserve"> </w:t>
            </w:r>
            <w:r w:rsidR="00107434">
              <w:t>7</w:t>
            </w:r>
            <w:r w:rsidR="000A3461"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5F3B8DC9" w:rsidR="00D76BB4" w:rsidRDefault="00FB17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Week </w:t>
      </w:r>
      <w:r w:rsidR="00107434">
        <w:t>9</w:t>
      </w:r>
      <w:r>
        <w:t xml:space="preserve"> – Programming Lab</w:t>
      </w:r>
    </w:p>
    <w:p w14:paraId="0998399F" w14:textId="77777777" w:rsidR="00C3522E" w:rsidRDefault="00C3522E" w:rsidP="00C3522E">
      <w:pPr>
        <w:pStyle w:val="Header"/>
        <w:keepNext/>
        <w:keepLines/>
      </w:pPr>
    </w:p>
    <w:p w14:paraId="17114C3B" w14:textId="77777777" w:rsidR="008B0102" w:rsidRDefault="007A1188" w:rsidP="007A1188">
      <w:pPr>
        <w:pStyle w:val="Header"/>
        <w:keepNext/>
        <w:keepLines/>
      </w:pPr>
      <w:r w:rsidRPr="007A1188">
        <w:rPr>
          <w:b/>
          <w:bCs/>
        </w:rPr>
        <w:t>Screen Shots needed for Submission:</w:t>
      </w:r>
      <w:r w:rsidR="008B0102" w:rsidRPr="008B0102">
        <w:t xml:space="preserve"> </w:t>
      </w:r>
    </w:p>
    <w:p w14:paraId="3C7CCFCE" w14:textId="77777777" w:rsidR="008B0102" w:rsidRDefault="008B0102" w:rsidP="007A1188">
      <w:pPr>
        <w:pStyle w:val="Header"/>
        <w:keepNext/>
        <w:keepLines/>
      </w:pPr>
    </w:p>
    <w:p w14:paraId="5260FC04" w14:textId="6DB10C07" w:rsidR="005575F8" w:rsidRDefault="008B0102" w:rsidP="007A1188">
      <w:pPr>
        <w:pStyle w:val="Header"/>
        <w:keepNext/>
        <w:keepLines/>
      </w:pPr>
      <w:r w:rsidRPr="008B0102">
        <w:drawing>
          <wp:inline distT="0" distB="0" distL="0" distR="0" wp14:anchorId="51BEC4AF" wp14:editId="1E8C4BB0">
            <wp:extent cx="2789162" cy="2072820"/>
            <wp:effectExtent l="0" t="0" r="0" b="3810"/>
            <wp:docPr id="1584055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553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49C6" w14:textId="77777777" w:rsidR="008B0102" w:rsidRPr="007A1188" w:rsidRDefault="008B0102" w:rsidP="007A1188">
      <w:pPr>
        <w:pStyle w:val="Header"/>
        <w:keepNext/>
        <w:keepLines/>
      </w:pPr>
    </w:p>
    <w:p w14:paraId="1EFF9281" w14:textId="77777777" w:rsidR="007A1188" w:rsidRPr="007A1188" w:rsidRDefault="007A1188" w:rsidP="007A1188">
      <w:pPr>
        <w:pStyle w:val="Header"/>
        <w:keepNext/>
        <w:keepLines/>
        <w:numPr>
          <w:ilvl w:val="0"/>
          <w:numId w:val="74"/>
        </w:numPr>
      </w:pPr>
      <w:r w:rsidRPr="007A1188">
        <w:t>Make a screen shot for each of the following points in the creation process</w:t>
      </w:r>
    </w:p>
    <w:p w14:paraId="4DA41170" w14:textId="6265BDF2" w:rsidR="007A1188" w:rsidRDefault="007A1188" w:rsidP="007A1188">
      <w:pPr>
        <w:pStyle w:val="Header"/>
        <w:keepNext/>
        <w:keepLines/>
        <w:numPr>
          <w:ilvl w:val="1"/>
          <w:numId w:val="74"/>
        </w:numPr>
      </w:pPr>
      <w:r w:rsidRPr="007A1188">
        <w:t>The form after you have completed all the visual changes specified in the UI design.  many of the changes will not show in a screen shot but the color change will</w:t>
      </w:r>
      <w:r w:rsidRPr="007A1188">
        <w:br/>
      </w:r>
      <w:r w:rsidR="005575F8" w:rsidRPr="005575F8">
        <w:drawing>
          <wp:inline distT="0" distB="0" distL="0" distR="0" wp14:anchorId="7434C5C2" wp14:editId="00C849CF">
            <wp:extent cx="4910051" cy="2966489"/>
            <wp:effectExtent l="0" t="0" r="5080" b="5715"/>
            <wp:docPr id="392889029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89029" name="Picture 1" descr="A computer screen with a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6082" cy="298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9C64" w14:textId="77777777" w:rsidR="005575F8" w:rsidRPr="007A1188" w:rsidRDefault="005575F8" w:rsidP="005575F8">
      <w:pPr>
        <w:pStyle w:val="Header"/>
        <w:keepNext/>
        <w:keepLines/>
        <w:ind w:left="1440"/>
      </w:pPr>
    </w:p>
    <w:p w14:paraId="2A3DE6D5" w14:textId="26E18126" w:rsidR="007A1188" w:rsidRDefault="007A1188" w:rsidP="007A1188">
      <w:pPr>
        <w:pStyle w:val="Header"/>
        <w:keepNext/>
        <w:keepLines/>
        <w:numPr>
          <w:ilvl w:val="0"/>
          <w:numId w:val="74"/>
        </w:numPr>
      </w:pPr>
      <w:r w:rsidRPr="007A1188">
        <w:lastRenderedPageBreak/>
        <w:t>Run the application in debug mode, screen shot the whole screen showing the form starting up</w:t>
      </w:r>
      <w:r w:rsidRPr="007A1188">
        <w:br/>
      </w:r>
      <w:r w:rsidR="005575F8" w:rsidRPr="005575F8">
        <w:drawing>
          <wp:inline distT="0" distB="0" distL="0" distR="0" wp14:anchorId="34244D12" wp14:editId="2A9009EB">
            <wp:extent cx="5893724" cy="3248192"/>
            <wp:effectExtent l="0" t="0" r="0" b="9525"/>
            <wp:docPr id="1050911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12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60" cy="32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4223" w14:textId="77777777" w:rsidR="005575F8" w:rsidRPr="007A1188" w:rsidRDefault="005575F8" w:rsidP="005575F8">
      <w:pPr>
        <w:pStyle w:val="Header"/>
        <w:keepNext/>
        <w:keepLines/>
        <w:ind w:left="720"/>
      </w:pPr>
    </w:p>
    <w:p w14:paraId="23CD377F" w14:textId="77777777" w:rsidR="007A1188" w:rsidRPr="007A1188" w:rsidRDefault="007A1188" w:rsidP="007A1188">
      <w:pPr>
        <w:pStyle w:val="Header"/>
        <w:keepNext/>
        <w:keepLines/>
        <w:numPr>
          <w:ilvl w:val="0"/>
          <w:numId w:val="74"/>
        </w:numPr>
      </w:pPr>
      <w:r w:rsidRPr="007A1188">
        <w:t>For the operations screen shots, show one screen shot depicting each of the following scenarios</w:t>
      </w:r>
    </w:p>
    <w:p w14:paraId="12D6CCDF" w14:textId="77777777" w:rsidR="007A1188" w:rsidRPr="007A1188" w:rsidRDefault="007A1188" w:rsidP="007A1188">
      <w:pPr>
        <w:pStyle w:val="Header"/>
        <w:keepNext/>
        <w:keepLines/>
        <w:numPr>
          <w:ilvl w:val="0"/>
          <w:numId w:val="74"/>
        </w:numPr>
      </w:pPr>
      <w:r w:rsidRPr="007A1188">
        <w:t>Make the following screen shots of the results of the following test cases</w:t>
      </w:r>
      <w:r w:rsidRPr="007A1188">
        <w:br/>
      </w:r>
    </w:p>
    <w:p w14:paraId="557E304C" w14:textId="77777777" w:rsidR="007A1188" w:rsidRDefault="007A1188" w:rsidP="007A1188">
      <w:pPr>
        <w:pStyle w:val="Header"/>
        <w:keepNext/>
        <w:keepLines/>
        <w:numPr>
          <w:ilvl w:val="1"/>
          <w:numId w:val="74"/>
        </w:numPr>
      </w:pPr>
      <w:r w:rsidRPr="007A1188">
        <w:t>Running the application with a valid account number</w:t>
      </w:r>
    </w:p>
    <w:p w14:paraId="097DC4A0" w14:textId="7081AE7F" w:rsidR="005575F8" w:rsidRDefault="005575F8" w:rsidP="005575F8">
      <w:pPr>
        <w:pStyle w:val="Header"/>
        <w:keepNext/>
        <w:keepLines/>
        <w:ind w:left="1440"/>
      </w:pPr>
      <w:r w:rsidRPr="005575F8">
        <w:drawing>
          <wp:inline distT="0" distB="0" distL="0" distR="0" wp14:anchorId="3A1041F0" wp14:editId="380BD7D7">
            <wp:extent cx="5500255" cy="3211877"/>
            <wp:effectExtent l="0" t="0" r="5715" b="7620"/>
            <wp:docPr id="348871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717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499" cy="32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5916" w14:textId="77777777" w:rsidR="005575F8" w:rsidRPr="007A1188" w:rsidRDefault="005575F8" w:rsidP="005575F8">
      <w:pPr>
        <w:pStyle w:val="Header"/>
        <w:keepNext/>
        <w:keepLines/>
        <w:ind w:left="1440"/>
      </w:pPr>
    </w:p>
    <w:p w14:paraId="650FB0AB" w14:textId="77777777" w:rsidR="007A1188" w:rsidRDefault="007A1188" w:rsidP="007A1188">
      <w:pPr>
        <w:pStyle w:val="Header"/>
        <w:keepNext/>
        <w:keepLines/>
        <w:numPr>
          <w:ilvl w:val="1"/>
          <w:numId w:val="74"/>
        </w:numPr>
      </w:pPr>
      <w:r w:rsidRPr="007A1188">
        <w:t>Running the application with an invalid account number</w:t>
      </w:r>
    </w:p>
    <w:p w14:paraId="5C6B0091" w14:textId="202B9C13" w:rsidR="005575F8" w:rsidRDefault="005575F8" w:rsidP="005575F8">
      <w:pPr>
        <w:pStyle w:val="Header"/>
        <w:keepNext/>
        <w:keepLines/>
        <w:ind w:left="1440"/>
      </w:pPr>
      <w:r w:rsidRPr="005575F8">
        <w:lastRenderedPageBreak/>
        <w:drawing>
          <wp:inline distT="0" distB="0" distL="0" distR="0" wp14:anchorId="440F4E68" wp14:editId="1CA409E4">
            <wp:extent cx="5380186" cy="3406435"/>
            <wp:effectExtent l="0" t="0" r="0" b="3810"/>
            <wp:docPr id="11635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9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B360" w14:textId="77777777" w:rsidR="005575F8" w:rsidRPr="007A1188" w:rsidRDefault="005575F8" w:rsidP="005575F8">
      <w:pPr>
        <w:pStyle w:val="Header"/>
        <w:keepNext/>
        <w:keepLines/>
        <w:ind w:left="1440"/>
      </w:pPr>
    </w:p>
    <w:p w14:paraId="25F980E4" w14:textId="77777777" w:rsidR="007A1188" w:rsidRDefault="007A1188" w:rsidP="007A1188">
      <w:pPr>
        <w:pStyle w:val="Header"/>
        <w:keepNext/>
        <w:keepLines/>
        <w:numPr>
          <w:ilvl w:val="1"/>
          <w:numId w:val="74"/>
        </w:numPr>
      </w:pPr>
      <w:r w:rsidRPr="007A1188">
        <w:t>Running the application with non-numeric values and/or empty values</w:t>
      </w:r>
    </w:p>
    <w:p w14:paraId="1F580722" w14:textId="575A6E27" w:rsidR="005575F8" w:rsidRDefault="005575F8" w:rsidP="005575F8">
      <w:pPr>
        <w:pStyle w:val="Header"/>
        <w:keepNext/>
        <w:keepLines/>
        <w:ind w:left="1440"/>
      </w:pPr>
      <w:r w:rsidRPr="005575F8">
        <w:drawing>
          <wp:inline distT="0" distB="0" distL="0" distR="0" wp14:anchorId="4340C1B5" wp14:editId="0377D0F2">
            <wp:extent cx="5616427" cy="3749365"/>
            <wp:effectExtent l="0" t="0" r="3810" b="3810"/>
            <wp:docPr id="1531821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212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D5E6" w14:textId="77777777" w:rsidR="005575F8" w:rsidRPr="007A1188" w:rsidRDefault="005575F8" w:rsidP="005575F8">
      <w:pPr>
        <w:pStyle w:val="Header"/>
        <w:keepNext/>
        <w:keepLines/>
        <w:ind w:left="1440"/>
      </w:pPr>
    </w:p>
    <w:p w14:paraId="6FD26C76" w14:textId="77777777" w:rsidR="007A1188" w:rsidRDefault="007A1188" w:rsidP="007A1188">
      <w:pPr>
        <w:pStyle w:val="Header"/>
        <w:keepNext/>
        <w:keepLines/>
        <w:numPr>
          <w:ilvl w:val="1"/>
          <w:numId w:val="74"/>
        </w:numPr>
      </w:pPr>
      <w:r w:rsidRPr="007A1188">
        <w:t>Running the application with non-matching account/confirmation values</w:t>
      </w:r>
    </w:p>
    <w:p w14:paraId="0F7C856C" w14:textId="0A45307F" w:rsidR="005575F8" w:rsidRDefault="005575F8" w:rsidP="005575F8">
      <w:pPr>
        <w:pStyle w:val="Header"/>
        <w:keepNext/>
        <w:keepLines/>
        <w:ind w:left="1440"/>
      </w:pPr>
      <w:r w:rsidRPr="005575F8">
        <w:lastRenderedPageBreak/>
        <w:drawing>
          <wp:inline distT="0" distB="0" distL="0" distR="0" wp14:anchorId="1B623548" wp14:editId="7CBA1009">
            <wp:extent cx="5349704" cy="3558848"/>
            <wp:effectExtent l="0" t="0" r="3810" b="3810"/>
            <wp:docPr id="1143071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17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9B8C" w14:textId="77777777" w:rsidR="005575F8" w:rsidRPr="007A1188" w:rsidRDefault="005575F8" w:rsidP="005575F8">
      <w:pPr>
        <w:pStyle w:val="Header"/>
        <w:keepNext/>
        <w:keepLines/>
        <w:ind w:left="1440"/>
      </w:pPr>
    </w:p>
    <w:p w14:paraId="7697EF90" w14:textId="77777777" w:rsidR="007A1188" w:rsidRDefault="007A1188" w:rsidP="007A1188">
      <w:pPr>
        <w:pStyle w:val="Header"/>
        <w:keepNext/>
        <w:keepLines/>
        <w:numPr>
          <w:ilvl w:val="1"/>
          <w:numId w:val="74"/>
        </w:numPr>
      </w:pPr>
      <w:r w:rsidRPr="007A1188">
        <w:t>Running the application with the payment in a non-standard way ($10,0.01), and show that it's still working properly</w:t>
      </w:r>
    </w:p>
    <w:p w14:paraId="54251864" w14:textId="4DD24ECE" w:rsidR="005575F8" w:rsidRDefault="005575F8" w:rsidP="005575F8">
      <w:pPr>
        <w:pStyle w:val="Header"/>
        <w:keepNext/>
        <w:keepLines/>
        <w:ind w:left="1440"/>
      </w:pPr>
      <w:r w:rsidRPr="005575F8">
        <w:drawing>
          <wp:inline distT="0" distB="0" distL="0" distR="0" wp14:anchorId="182618DE" wp14:editId="4E070CD6">
            <wp:extent cx="5433531" cy="3528366"/>
            <wp:effectExtent l="0" t="0" r="0" b="0"/>
            <wp:docPr id="1497208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86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4F1F" w14:textId="77777777" w:rsidR="005575F8" w:rsidRPr="007A1188" w:rsidRDefault="005575F8" w:rsidP="005575F8">
      <w:pPr>
        <w:pStyle w:val="Header"/>
        <w:keepNext/>
        <w:keepLines/>
        <w:ind w:left="1440"/>
      </w:pPr>
    </w:p>
    <w:p w14:paraId="4463F79C" w14:textId="4F799C84" w:rsidR="00FB17DE" w:rsidRPr="00D81515" w:rsidRDefault="00FB17DE" w:rsidP="00C3522E">
      <w:pPr>
        <w:pStyle w:val="Header"/>
        <w:keepNext/>
        <w:keepLines/>
      </w:pPr>
    </w:p>
    <w:sectPr w:rsidR="00FB17DE" w:rsidRPr="00D81515" w:rsidSect="00F36394">
      <w:footerReference w:type="even" r:id="rId16"/>
      <w:footerReference w:type="default" r:id="rId1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0688" w14:textId="77777777" w:rsidR="00F01A4C" w:rsidRDefault="00F01A4C">
      <w:r>
        <w:separator/>
      </w:r>
    </w:p>
  </w:endnote>
  <w:endnote w:type="continuationSeparator" w:id="0">
    <w:p w14:paraId="37A29429" w14:textId="77777777" w:rsidR="00F01A4C" w:rsidRDefault="00F0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9916" w14:textId="77777777" w:rsidR="00F01A4C" w:rsidRDefault="00F01A4C">
      <w:r>
        <w:separator/>
      </w:r>
    </w:p>
  </w:footnote>
  <w:footnote w:type="continuationSeparator" w:id="0">
    <w:p w14:paraId="4503EB72" w14:textId="77777777" w:rsidR="00F01A4C" w:rsidRDefault="00F01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F22578"/>
    <w:multiLevelType w:val="multilevel"/>
    <w:tmpl w:val="26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63549E5"/>
    <w:multiLevelType w:val="multilevel"/>
    <w:tmpl w:val="10E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3514B56"/>
    <w:multiLevelType w:val="multilevel"/>
    <w:tmpl w:val="AD6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C5E091B"/>
    <w:multiLevelType w:val="multilevel"/>
    <w:tmpl w:val="10F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26E029A2"/>
    <w:multiLevelType w:val="multilevel"/>
    <w:tmpl w:val="B15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FB6DC7"/>
    <w:multiLevelType w:val="multilevel"/>
    <w:tmpl w:val="60E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37207CDD"/>
    <w:multiLevelType w:val="multilevel"/>
    <w:tmpl w:val="0DD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0472B"/>
    <w:multiLevelType w:val="multilevel"/>
    <w:tmpl w:val="F21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3FF903FF"/>
    <w:multiLevelType w:val="multilevel"/>
    <w:tmpl w:val="FBE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ADC1D60"/>
    <w:multiLevelType w:val="multilevel"/>
    <w:tmpl w:val="2E4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8190D28"/>
    <w:multiLevelType w:val="multilevel"/>
    <w:tmpl w:val="D0F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5C0B4A5F"/>
    <w:multiLevelType w:val="multilevel"/>
    <w:tmpl w:val="AEB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D0F24AC"/>
    <w:multiLevelType w:val="multilevel"/>
    <w:tmpl w:val="2E8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715F6F"/>
    <w:multiLevelType w:val="multilevel"/>
    <w:tmpl w:val="F14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8B1514"/>
    <w:multiLevelType w:val="multilevel"/>
    <w:tmpl w:val="85C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5B4499D"/>
    <w:multiLevelType w:val="multilevel"/>
    <w:tmpl w:val="C5A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9093073"/>
    <w:multiLevelType w:val="multilevel"/>
    <w:tmpl w:val="B32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A43876"/>
    <w:multiLevelType w:val="multilevel"/>
    <w:tmpl w:val="6DA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5"/>
  </w:num>
  <w:num w:numId="2" w16cid:durableId="2705448">
    <w:abstractNumId w:val="32"/>
  </w:num>
  <w:num w:numId="3" w16cid:durableId="1407535467">
    <w:abstractNumId w:val="60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69"/>
  </w:num>
  <w:num w:numId="15" w16cid:durableId="171842777">
    <w:abstractNumId w:val="50"/>
  </w:num>
  <w:num w:numId="16" w16cid:durableId="331756958">
    <w:abstractNumId w:val="71"/>
  </w:num>
  <w:num w:numId="17" w16cid:durableId="394163275">
    <w:abstractNumId w:val="21"/>
  </w:num>
  <w:num w:numId="18" w16cid:durableId="1599367431">
    <w:abstractNumId w:val="54"/>
  </w:num>
  <w:num w:numId="19" w16cid:durableId="1159080007">
    <w:abstractNumId w:val="61"/>
  </w:num>
  <w:num w:numId="20" w16cid:durableId="2085181276">
    <w:abstractNumId w:val="25"/>
  </w:num>
  <w:num w:numId="21" w16cid:durableId="1439792786">
    <w:abstractNumId w:val="59"/>
  </w:num>
  <w:num w:numId="22" w16cid:durableId="960847430">
    <w:abstractNumId w:val="44"/>
  </w:num>
  <w:num w:numId="23" w16cid:durableId="1405180339">
    <w:abstractNumId w:val="48"/>
  </w:num>
  <w:num w:numId="24" w16cid:durableId="1226600701">
    <w:abstractNumId w:val="51"/>
  </w:num>
  <w:num w:numId="25" w16cid:durableId="1935628534">
    <w:abstractNumId w:val="47"/>
  </w:num>
  <w:num w:numId="26" w16cid:durableId="1104224543">
    <w:abstractNumId w:val="15"/>
  </w:num>
  <w:num w:numId="27" w16cid:durableId="1255554483">
    <w:abstractNumId w:val="68"/>
  </w:num>
  <w:num w:numId="28" w16cid:durableId="1394962577">
    <w:abstractNumId w:val="39"/>
  </w:num>
  <w:num w:numId="29" w16cid:durableId="2009139525">
    <w:abstractNumId w:val="66"/>
  </w:num>
  <w:num w:numId="30" w16cid:durableId="1677924814">
    <w:abstractNumId w:val="56"/>
  </w:num>
  <w:num w:numId="31" w16cid:durableId="1180852762">
    <w:abstractNumId w:val="26"/>
  </w:num>
  <w:num w:numId="32" w16cid:durableId="30231530">
    <w:abstractNumId w:val="65"/>
  </w:num>
  <w:num w:numId="33" w16cid:durableId="261838660">
    <w:abstractNumId w:val="27"/>
  </w:num>
  <w:num w:numId="34" w16cid:durableId="160506555">
    <w:abstractNumId w:val="45"/>
  </w:num>
  <w:num w:numId="35" w16cid:durableId="991256621">
    <w:abstractNumId w:val="23"/>
  </w:num>
  <w:num w:numId="36" w16cid:durableId="166941077">
    <w:abstractNumId w:val="24"/>
  </w:num>
  <w:num w:numId="37" w16cid:durableId="1746149623">
    <w:abstractNumId w:val="53"/>
  </w:num>
  <w:num w:numId="38" w16cid:durableId="182060780">
    <w:abstractNumId w:val="55"/>
  </w:num>
  <w:num w:numId="39" w16cid:durableId="610941282">
    <w:abstractNumId w:val="58"/>
  </w:num>
  <w:num w:numId="40" w16cid:durableId="2062747362">
    <w:abstractNumId w:val="18"/>
  </w:num>
  <w:num w:numId="41" w16cid:durableId="2050372844">
    <w:abstractNumId w:val="17"/>
  </w:num>
  <w:num w:numId="42" w16cid:durableId="637691082">
    <w:abstractNumId w:val="30"/>
  </w:num>
  <w:num w:numId="43" w16cid:durableId="22750116">
    <w:abstractNumId w:val="33"/>
  </w:num>
  <w:num w:numId="44" w16cid:durableId="743064691">
    <w:abstractNumId w:val="40"/>
  </w:num>
  <w:num w:numId="45" w16cid:durableId="845752791">
    <w:abstractNumId w:val="31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9"/>
  </w:num>
  <w:num w:numId="50" w16cid:durableId="295985580">
    <w:abstractNumId w:val="13"/>
  </w:num>
  <w:num w:numId="51" w16cid:durableId="26371108">
    <w:abstractNumId w:val="20"/>
  </w:num>
  <w:num w:numId="52" w16cid:durableId="1423797818">
    <w:abstractNumId w:val="72"/>
  </w:num>
  <w:num w:numId="53" w16cid:durableId="1898122324">
    <w:abstractNumId w:val="36"/>
  </w:num>
  <w:num w:numId="54" w16cid:durableId="1539852680">
    <w:abstractNumId w:val="19"/>
  </w:num>
  <w:num w:numId="55" w16cid:durableId="1764910488">
    <w:abstractNumId w:val="37"/>
  </w:num>
  <w:num w:numId="56" w16cid:durableId="882131725">
    <w:abstractNumId w:val="43"/>
  </w:num>
  <w:num w:numId="57" w16cid:durableId="612245031">
    <w:abstractNumId w:val="46"/>
  </w:num>
  <w:num w:numId="58" w16cid:durableId="1061637047">
    <w:abstractNumId w:val="67"/>
  </w:num>
  <w:num w:numId="59" w16cid:durableId="1993095482">
    <w:abstractNumId w:val="14"/>
  </w:num>
  <w:num w:numId="60" w16cid:durableId="565994769">
    <w:abstractNumId w:val="42"/>
  </w:num>
  <w:num w:numId="61" w16cid:durableId="1076125842">
    <w:abstractNumId w:val="41"/>
  </w:num>
  <w:num w:numId="62" w16cid:durableId="1577519481">
    <w:abstractNumId w:val="22"/>
  </w:num>
  <w:num w:numId="63" w16cid:durableId="292559600">
    <w:abstractNumId w:val="28"/>
  </w:num>
  <w:num w:numId="64" w16cid:durableId="690911851">
    <w:abstractNumId w:val="34"/>
  </w:num>
  <w:num w:numId="65" w16cid:durableId="1802721870">
    <w:abstractNumId w:val="16"/>
  </w:num>
  <w:num w:numId="66" w16cid:durableId="323902782">
    <w:abstractNumId w:val="73"/>
  </w:num>
  <w:num w:numId="67" w16cid:durableId="1969359537">
    <w:abstractNumId w:val="62"/>
  </w:num>
  <w:num w:numId="68" w16cid:durableId="148254061">
    <w:abstractNumId w:val="57"/>
  </w:num>
  <w:num w:numId="69" w16cid:durableId="1211306161">
    <w:abstractNumId w:val="70"/>
  </w:num>
  <w:num w:numId="70" w16cid:durableId="630401813">
    <w:abstractNumId w:val="52"/>
  </w:num>
  <w:num w:numId="71" w16cid:durableId="86539447">
    <w:abstractNumId w:val="63"/>
  </w:num>
  <w:num w:numId="72" w16cid:durableId="2093772111">
    <w:abstractNumId w:val="49"/>
  </w:num>
  <w:num w:numId="73" w16cid:durableId="409811667">
    <w:abstractNumId w:val="38"/>
  </w:num>
  <w:num w:numId="74" w16cid:durableId="30285400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C1A8E"/>
    <w:rsid w:val="000C3CA0"/>
    <w:rsid w:val="000D2002"/>
    <w:rsid w:val="000D364E"/>
    <w:rsid w:val="000E236D"/>
    <w:rsid w:val="000E24E9"/>
    <w:rsid w:val="000E72D1"/>
    <w:rsid w:val="000F6B06"/>
    <w:rsid w:val="00107434"/>
    <w:rsid w:val="0011351B"/>
    <w:rsid w:val="00120EF5"/>
    <w:rsid w:val="001212C7"/>
    <w:rsid w:val="00132B06"/>
    <w:rsid w:val="00136515"/>
    <w:rsid w:val="00156EB9"/>
    <w:rsid w:val="001637B6"/>
    <w:rsid w:val="00190498"/>
    <w:rsid w:val="001C1BB2"/>
    <w:rsid w:val="001D2378"/>
    <w:rsid w:val="001D7B59"/>
    <w:rsid w:val="001E7D64"/>
    <w:rsid w:val="001F7408"/>
    <w:rsid w:val="00221DC4"/>
    <w:rsid w:val="00263D8E"/>
    <w:rsid w:val="00267904"/>
    <w:rsid w:val="00272DDC"/>
    <w:rsid w:val="00290966"/>
    <w:rsid w:val="00290B40"/>
    <w:rsid w:val="002A0E97"/>
    <w:rsid w:val="002A7C5E"/>
    <w:rsid w:val="002C063E"/>
    <w:rsid w:val="002D2E04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17D0"/>
    <w:rsid w:val="00403DFB"/>
    <w:rsid w:val="00407477"/>
    <w:rsid w:val="0041239F"/>
    <w:rsid w:val="004169F6"/>
    <w:rsid w:val="004276C6"/>
    <w:rsid w:val="00432E59"/>
    <w:rsid w:val="00433C2B"/>
    <w:rsid w:val="00435BC5"/>
    <w:rsid w:val="00441142"/>
    <w:rsid w:val="00442D16"/>
    <w:rsid w:val="00444FE8"/>
    <w:rsid w:val="004455C4"/>
    <w:rsid w:val="0045068F"/>
    <w:rsid w:val="00451A38"/>
    <w:rsid w:val="00452B85"/>
    <w:rsid w:val="00454F12"/>
    <w:rsid w:val="0047415B"/>
    <w:rsid w:val="00483B34"/>
    <w:rsid w:val="00497330"/>
    <w:rsid w:val="004C1E16"/>
    <w:rsid w:val="004D1541"/>
    <w:rsid w:val="004E5377"/>
    <w:rsid w:val="00503412"/>
    <w:rsid w:val="005304CC"/>
    <w:rsid w:val="00552532"/>
    <w:rsid w:val="00554B88"/>
    <w:rsid w:val="005575F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3A09"/>
    <w:rsid w:val="00664D22"/>
    <w:rsid w:val="0069127E"/>
    <w:rsid w:val="006C12D7"/>
    <w:rsid w:val="006C221B"/>
    <w:rsid w:val="006C312A"/>
    <w:rsid w:val="006E198A"/>
    <w:rsid w:val="006E69DA"/>
    <w:rsid w:val="006E6EDD"/>
    <w:rsid w:val="006E79AC"/>
    <w:rsid w:val="00726BE9"/>
    <w:rsid w:val="00733FE2"/>
    <w:rsid w:val="00740074"/>
    <w:rsid w:val="00745367"/>
    <w:rsid w:val="00751663"/>
    <w:rsid w:val="00754238"/>
    <w:rsid w:val="00755C94"/>
    <w:rsid w:val="00780C6E"/>
    <w:rsid w:val="00795FCA"/>
    <w:rsid w:val="007A1188"/>
    <w:rsid w:val="007A68B4"/>
    <w:rsid w:val="007C2C79"/>
    <w:rsid w:val="007D77C5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2D84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0102"/>
    <w:rsid w:val="008B0155"/>
    <w:rsid w:val="008B20B2"/>
    <w:rsid w:val="008B2B93"/>
    <w:rsid w:val="008E3E02"/>
    <w:rsid w:val="008E4AF8"/>
    <w:rsid w:val="008E79B1"/>
    <w:rsid w:val="008F3AAC"/>
    <w:rsid w:val="009010B4"/>
    <w:rsid w:val="009259D2"/>
    <w:rsid w:val="00927651"/>
    <w:rsid w:val="00927EF6"/>
    <w:rsid w:val="00941692"/>
    <w:rsid w:val="00947849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07A3"/>
    <w:rsid w:val="009D34B1"/>
    <w:rsid w:val="009D3A86"/>
    <w:rsid w:val="009E4BA2"/>
    <w:rsid w:val="009E640E"/>
    <w:rsid w:val="009E78DB"/>
    <w:rsid w:val="00A019C4"/>
    <w:rsid w:val="00A04EF8"/>
    <w:rsid w:val="00A053D8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1B0E"/>
    <w:rsid w:val="00AB7BA8"/>
    <w:rsid w:val="00AC2784"/>
    <w:rsid w:val="00AD339A"/>
    <w:rsid w:val="00AD571F"/>
    <w:rsid w:val="00AE49AB"/>
    <w:rsid w:val="00AE4B20"/>
    <w:rsid w:val="00AF4726"/>
    <w:rsid w:val="00AF5CD8"/>
    <w:rsid w:val="00B02857"/>
    <w:rsid w:val="00B06F45"/>
    <w:rsid w:val="00B079BF"/>
    <w:rsid w:val="00B16D07"/>
    <w:rsid w:val="00B21EB5"/>
    <w:rsid w:val="00B33CB9"/>
    <w:rsid w:val="00B35717"/>
    <w:rsid w:val="00B359DC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BF2903"/>
    <w:rsid w:val="00C20AAC"/>
    <w:rsid w:val="00C21718"/>
    <w:rsid w:val="00C23549"/>
    <w:rsid w:val="00C307D8"/>
    <w:rsid w:val="00C3522E"/>
    <w:rsid w:val="00C513CA"/>
    <w:rsid w:val="00C60E53"/>
    <w:rsid w:val="00C613F8"/>
    <w:rsid w:val="00C70F72"/>
    <w:rsid w:val="00C7429A"/>
    <w:rsid w:val="00C76CE4"/>
    <w:rsid w:val="00C82862"/>
    <w:rsid w:val="00C83C9E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DF51AF"/>
    <w:rsid w:val="00E00436"/>
    <w:rsid w:val="00E0413C"/>
    <w:rsid w:val="00E070EC"/>
    <w:rsid w:val="00E12CCA"/>
    <w:rsid w:val="00E1377B"/>
    <w:rsid w:val="00E327C8"/>
    <w:rsid w:val="00E32ED2"/>
    <w:rsid w:val="00E46979"/>
    <w:rsid w:val="00E52CF0"/>
    <w:rsid w:val="00E53751"/>
    <w:rsid w:val="00E56A1E"/>
    <w:rsid w:val="00E659E8"/>
    <w:rsid w:val="00E6784F"/>
    <w:rsid w:val="00EA5216"/>
    <w:rsid w:val="00EB1261"/>
    <w:rsid w:val="00EB2D1D"/>
    <w:rsid w:val="00EB502E"/>
    <w:rsid w:val="00EC08BC"/>
    <w:rsid w:val="00EC7E8B"/>
    <w:rsid w:val="00ED7652"/>
    <w:rsid w:val="00EF3CD6"/>
    <w:rsid w:val="00EF5976"/>
    <w:rsid w:val="00F01068"/>
    <w:rsid w:val="00F01A4C"/>
    <w:rsid w:val="00F1793A"/>
    <w:rsid w:val="00F20593"/>
    <w:rsid w:val="00F20AA5"/>
    <w:rsid w:val="00F36394"/>
    <w:rsid w:val="00F44EBF"/>
    <w:rsid w:val="00F8124B"/>
    <w:rsid w:val="00F81438"/>
    <w:rsid w:val="00F8235B"/>
    <w:rsid w:val="00F86838"/>
    <w:rsid w:val="00F9087F"/>
    <w:rsid w:val="00FA5148"/>
    <w:rsid w:val="00FB17DE"/>
    <w:rsid w:val="00FB2540"/>
    <w:rsid w:val="00FB5089"/>
    <w:rsid w:val="00FB5D7D"/>
    <w:rsid w:val="00FC633E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4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1169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2025-11-07T19:24:00Z</dcterms:created>
  <dcterms:modified xsi:type="dcterms:W3CDTF">2025-11-08T00:28:00Z</dcterms:modified>
</cp:coreProperties>
</file>