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74C1BD3E" w:rsidR="00272DDC" w:rsidRPr="006E6826" w:rsidRDefault="000A3461" w:rsidP="007F5540">
            <w:pPr>
              <w:keepNext/>
              <w:keepLines/>
            </w:pPr>
            <w:r>
              <w:t>Eric Christensen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5D56BC06" w:rsidR="00272DDC" w:rsidRPr="006E6826" w:rsidRDefault="00C3522E" w:rsidP="007F5540">
            <w:pPr>
              <w:keepNext/>
              <w:keepLines/>
            </w:pPr>
            <w:r>
              <w:t>Nov</w:t>
            </w:r>
            <w:r w:rsidR="00EC08BC">
              <w:t xml:space="preserve"> </w:t>
            </w:r>
            <w:r w:rsidR="005B0993">
              <w:t>1</w:t>
            </w:r>
            <w:r w:rsidR="00C95BD1">
              <w:t>8</w:t>
            </w:r>
            <w:r w:rsidR="000A3461">
              <w:t>, 2025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187651F7" w:rsidR="00D76BB4" w:rsidRDefault="00FB17DE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Week </w:t>
      </w:r>
      <w:r w:rsidR="00C95BD1">
        <w:t>11</w:t>
      </w:r>
      <w:r>
        <w:t xml:space="preserve"> – Programming Lab</w:t>
      </w:r>
    </w:p>
    <w:p w14:paraId="0998399F" w14:textId="77777777" w:rsidR="00C3522E" w:rsidRDefault="00C3522E" w:rsidP="00C3522E">
      <w:pPr>
        <w:pStyle w:val="Header"/>
        <w:keepNext/>
        <w:keepLines/>
      </w:pPr>
    </w:p>
    <w:p w14:paraId="215669D8" w14:textId="77777777" w:rsidR="00963DA3" w:rsidRPr="00963DA3" w:rsidRDefault="00963DA3" w:rsidP="00963DA3">
      <w:pPr>
        <w:pStyle w:val="Header"/>
        <w:keepNext/>
        <w:keepLines/>
      </w:pPr>
      <w:r w:rsidRPr="00963DA3">
        <w:rPr>
          <w:b/>
          <w:bCs/>
        </w:rPr>
        <w:t>Screen Shots needed for Submission:</w:t>
      </w:r>
    </w:p>
    <w:p w14:paraId="0B275585" w14:textId="77777777" w:rsidR="00963DA3" w:rsidRPr="00963DA3" w:rsidRDefault="00963DA3" w:rsidP="00963DA3">
      <w:pPr>
        <w:pStyle w:val="Header"/>
        <w:keepNext/>
        <w:keepLines/>
        <w:numPr>
          <w:ilvl w:val="0"/>
          <w:numId w:val="82"/>
        </w:numPr>
      </w:pPr>
      <w:r w:rsidRPr="00963DA3">
        <w:t>Show the code for the buttons in as few screen shots as possible</w:t>
      </w:r>
    </w:p>
    <w:p w14:paraId="7F087ED1" w14:textId="77777777" w:rsidR="00963DA3" w:rsidRDefault="00963DA3" w:rsidP="00963DA3">
      <w:pPr>
        <w:pStyle w:val="Header"/>
        <w:keepNext/>
        <w:keepLines/>
        <w:numPr>
          <w:ilvl w:val="1"/>
          <w:numId w:val="82"/>
        </w:numPr>
      </w:pPr>
      <w:r w:rsidRPr="00963DA3">
        <w:t>Highlight the button code in the screen shot(s)</w:t>
      </w:r>
    </w:p>
    <w:p w14:paraId="0C4B66D0" w14:textId="1119E435" w:rsidR="009465CE" w:rsidRDefault="00FF066C" w:rsidP="00FF066C">
      <w:pPr>
        <w:pStyle w:val="Header"/>
        <w:keepNext/>
        <w:keepLines/>
        <w:ind w:left="1440"/>
      </w:pPr>
      <w:r w:rsidRPr="00FF066C">
        <w:rPr>
          <w:noProof/>
        </w:rPr>
        <w:drawing>
          <wp:inline distT="0" distB="0" distL="0" distR="0" wp14:anchorId="295480D3" wp14:editId="7D18B17F">
            <wp:extent cx="5120640" cy="3085990"/>
            <wp:effectExtent l="0" t="0" r="3810" b="635"/>
            <wp:docPr id="169916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65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0815" cy="309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A46D" w14:textId="66CD03E3" w:rsidR="00FF066C" w:rsidRDefault="00FF066C" w:rsidP="00FF066C">
      <w:pPr>
        <w:pStyle w:val="Header"/>
        <w:keepNext/>
        <w:keepLines/>
        <w:ind w:left="1440"/>
      </w:pPr>
      <w:r w:rsidRPr="00FF066C">
        <w:rPr>
          <w:noProof/>
        </w:rPr>
        <w:lastRenderedPageBreak/>
        <w:drawing>
          <wp:inline distT="0" distB="0" distL="0" distR="0" wp14:anchorId="621B1080" wp14:editId="74933CAC">
            <wp:extent cx="4914900" cy="4947579"/>
            <wp:effectExtent l="0" t="0" r="0" b="5715"/>
            <wp:docPr id="13556858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8581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0037" cy="4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4711" w14:textId="0BD4B90A" w:rsidR="00FF066C" w:rsidRDefault="00FF066C" w:rsidP="00FF066C">
      <w:pPr>
        <w:pStyle w:val="Header"/>
        <w:keepNext/>
        <w:keepLines/>
        <w:ind w:left="1440"/>
      </w:pPr>
      <w:r w:rsidRPr="00FF066C">
        <w:rPr>
          <w:noProof/>
        </w:rPr>
        <w:lastRenderedPageBreak/>
        <w:drawing>
          <wp:inline distT="0" distB="0" distL="0" distR="0" wp14:anchorId="7ACB5BBE" wp14:editId="6DB8B5E5">
            <wp:extent cx="5166360" cy="4550203"/>
            <wp:effectExtent l="0" t="0" r="0" b="3175"/>
            <wp:docPr id="614531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3108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4439" cy="455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5C30" w14:textId="2992018E" w:rsidR="00FF066C" w:rsidRDefault="00FF066C" w:rsidP="00FF066C">
      <w:pPr>
        <w:pStyle w:val="Header"/>
        <w:keepNext/>
        <w:keepLines/>
        <w:ind w:left="1440"/>
      </w:pPr>
      <w:r w:rsidRPr="00FF066C">
        <w:rPr>
          <w:noProof/>
        </w:rPr>
        <w:lastRenderedPageBreak/>
        <w:drawing>
          <wp:inline distT="0" distB="0" distL="0" distR="0" wp14:anchorId="61526699" wp14:editId="4CB6A836">
            <wp:extent cx="5059680" cy="5114012"/>
            <wp:effectExtent l="0" t="0" r="7620" b="0"/>
            <wp:docPr id="546010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1089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3176" cy="51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31B0" w14:textId="77777777" w:rsidR="00FF066C" w:rsidRPr="00963DA3" w:rsidRDefault="00FF066C" w:rsidP="00FF066C">
      <w:pPr>
        <w:pStyle w:val="Header"/>
        <w:keepNext/>
        <w:keepLines/>
        <w:ind w:left="1440"/>
      </w:pPr>
    </w:p>
    <w:p w14:paraId="03F61E47" w14:textId="77777777" w:rsidR="00963DA3" w:rsidRDefault="00963DA3" w:rsidP="00963DA3">
      <w:pPr>
        <w:pStyle w:val="Header"/>
        <w:keepNext/>
        <w:keepLines/>
        <w:numPr>
          <w:ilvl w:val="0"/>
          <w:numId w:val="82"/>
        </w:numPr>
      </w:pPr>
      <w:r w:rsidRPr="00963DA3">
        <w:t>Show the code for the class also, highlight the Get/Sets and the Math Operations in that code</w:t>
      </w:r>
    </w:p>
    <w:p w14:paraId="58761039" w14:textId="4EFE7C1C" w:rsidR="00590676" w:rsidRDefault="00590676" w:rsidP="00590676">
      <w:pPr>
        <w:pStyle w:val="Header"/>
        <w:keepNext/>
        <w:keepLines/>
        <w:ind w:left="720"/>
      </w:pPr>
      <w:r w:rsidRPr="00590676">
        <w:rPr>
          <w:noProof/>
        </w:rPr>
        <w:lastRenderedPageBreak/>
        <w:drawing>
          <wp:inline distT="0" distB="0" distL="0" distR="0" wp14:anchorId="13EC1B03" wp14:editId="32D0DF0B">
            <wp:extent cx="5692140" cy="3429262"/>
            <wp:effectExtent l="0" t="0" r="3810" b="0"/>
            <wp:docPr id="1655719362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19362" name="Picture 1" descr="A computer screen shot of a white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8559" cy="34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0448" w14:textId="77777777" w:rsidR="009465CE" w:rsidRPr="00963DA3" w:rsidRDefault="009465CE" w:rsidP="00590676">
      <w:pPr>
        <w:pStyle w:val="Header"/>
        <w:keepNext/>
        <w:keepLines/>
        <w:ind w:left="720"/>
      </w:pPr>
    </w:p>
    <w:p w14:paraId="13F43122" w14:textId="77777777" w:rsidR="00963DA3" w:rsidRDefault="00963DA3" w:rsidP="00963DA3">
      <w:pPr>
        <w:pStyle w:val="Header"/>
        <w:keepNext/>
        <w:keepLines/>
        <w:numPr>
          <w:ilvl w:val="0"/>
          <w:numId w:val="82"/>
        </w:numPr>
      </w:pPr>
      <w:r w:rsidRPr="00963DA3">
        <w:t>Run the application in debug mode, screen shot the whole screen showing the form starting up in the center</w:t>
      </w:r>
    </w:p>
    <w:p w14:paraId="60078785" w14:textId="190D9D27" w:rsidR="009465CE" w:rsidRDefault="00FF066C" w:rsidP="009465CE">
      <w:pPr>
        <w:pStyle w:val="Header"/>
        <w:keepNext/>
        <w:keepLines/>
        <w:ind w:left="720"/>
      </w:pPr>
      <w:r w:rsidRPr="00FF066C">
        <w:rPr>
          <w:noProof/>
        </w:rPr>
        <w:drawing>
          <wp:inline distT="0" distB="0" distL="0" distR="0" wp14:anchorId="3A529266" wp14:editId="3142878E">
            <wp:extent cx="5768340" cy="3446722"/>
            <wp:effectExtent l="0" t="0" r="3810" b="1905"/>
            <wp:docPr id="887181811" name="Picture 1" descr="A computer screen with a screen and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81811" name="Picture 1" descr="A computer screen with a screen and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0975" cy="344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D15F" w14:textId="77777777" w:rsidR="00FF066C" w:rsidRDefault="00FF066C" w:rsidP="009465CE">
      <w:pPr>
        <w:pStyle w:val="Header"/>
        <w:keepNext/>
        <w:keepLines/>
        <w:ind w:left="720"/>
      </w:pPr>
    </w:p>
    <w:p w14:paraId="24EF1BA1" w14:textId="77777777" w:rsidR="00FF066C" w:rsidRDefault="00FF066C" w:rsidP="009465CE">
      <w:pPr>
        <w:pStyle w:val="Header"/>
        <w:keepNext/>
        <w:keepLines/>
        <w:ind w:left="720"/>
      </w:pPr>
    </w:p>
    <w:p w14:paraId="1E3BA51D" w14:textId="77777777" w:rsidR="00FF066C" w:rsidRDefault="00FF066C" w:rsidP="009465CE">
      <w:pPr>
        <w:pStyle w:val="Header"/>
        <w:keepNext/>
        <w:keepLines/>
        <w:ind w:left="720"/>
      </w:pPr>
    </w:p>
    <w:p w14:paraId="5D9FD4BA" w14:textId="77777777" w:rsidR="00FF066C" w:rsidRDefault="00FF066C" w:rsidP="009465CE">
      <w:pPr>
        <w:pStyle w:val="Header"/>
        <w:keepNext/>
        <w:keepLines/>
        <w:ind w:left="720"/>
      </w:pPr>
    </w:p>
    <w:p w14:paraId="35EB8DF3" w14:textId="77777777" w:rsidR="00FF066C" w:rsidRPr="00963DA3" w:rsidRDefault="00FF066C" w:rsidP="009465CE">
      <w:pPr>
        <w:pStyle w:val="Header"/>
        <w:keepNext/>
        <w:keepLines/>
        <w:ind w:left="720"/>
      </w:pPr>
    </w:p>
    <w:p w14:paraId="1A0DA6B1" w14:textId="77777777" w:rsidR="00963DA3" w:rsidRDefault="00963DA3" w:rsidP="00963DA3">
      <w:pPr>
        <w:pStyle w:val="Header"/>
        <w:keepNext/>
        <w:keepLines/>
        <w:numPr>
          <w:ilvl w:val="0"/>
          <w:numId w:val="82"/>
        </w:numPr>
      </w:pPr>
      <w:r w:rsidRPr="00963DA3">
        <w:lastRenderedPageBreak/>
        <w:t>Screen shot the results of each of the variations (outside the range, equal to the upper or lower bound, within the range) except the Clear and Exit buttons.</w:t>
      </w:r>
    </w:p>
    <w:p w14:paraId="62ED3737" w14:textId="5C4553D2" w:rsidR="00FF066C" w:rsidRDefault="00FF066C" w:rsidP="00FF066C">
      <w:pPr>
        <w:pStyle w:val="Header"/>
        <w:keepNext/>
        <w:keepLines/>
        <w:ind w:left="720"/>
      </w:pPr>
      <w:r>
        <w:t>#1500</w:t>
      </w:r>
    </w:p>
    <w:p w14:paraId="3C58F6BA" w14:textId="68BFCEC8" w:rsidR="00FF066C" w:rsidRDefault="00FF066C" w:rsidP="00FF066C">
      <w:pPr>
        <w:pStyle w:val="Header"/>
        <w:keepNext/>
        <w:keepLines/>
        <w:ind w:left="720"/>
      </w:pPr>
      <w:r w:rsidRPr="00FF066C">
        <w:rPr>
          <w:noProof/>
        </w:rPr>
        <w:drawing>
          <wp:inline distT="0" distB="0" distL="0" distR="0" wp14:anchorId="216CBC48" wp14:editId="38A09AF0">
            <wp:extent cx="4999153" cy="3292125"/>
            <wp:effectExtent l="0" t="0" r="0" b="3810"/>
            <wp:docPr id="604114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1432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FFD2" w14:textId="12E3F7E7" w:rsidR="00FF066C" w:rsidRDefault="00FF066C" w:rsidP="00FF066C">
      <w:pPr>
        <w:pStyle w:val="Header"/>
        <w:keepNext/>
        <w:keepLines/>
        <w:ind w:left="720"/>
      </w:pPr>
      <w:r>
        <w:t>#579</w:t>
      </w:r>
    </w:p>
    <w:p w14:paraId="6C7692B0" w14:textId="3F083C1C" w:rsidR="00FF066C" w:rsidRDefault="00FF066C" w:rsidP="00FF066C">
      <w:pPr>
        <w:pStyle w:val="Header"/>
        <w:keepNext/>
        <w:keepLines/>
        <w:ind w:left="720"/>
      </w:pPr>
      <w:r w:rsidRPr="00FF066C">
        <w:rPr>
          <w:noProof/>
        </w:rPr>
        <w:drawing>
          <wp:inline distT="0" distB="0" distL="0" distR="0" wp14:anchorId="39F6D04B" wp14:editId="7106C37D">
            <wp:extent cx="5006774" cy="3284505"/>
            <wp:effectExtent l="0" t="0" r="3810" b="0"/>
            <wp:docPr id="842204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0435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EA70" w14:textId="263E3D76" w:rsidR="00FF066C" w:rsidRDefault="00FF066C" w:rsidP="00FF066C">
      <w:pPr>
        <w:pStyle w:val="Header"/>
        <w:keepNext/>
        <w:keepLines/>
        <w:ind w:left="720"/>
      </w:pPr>
      <w:r>
        <w:t>#1000</w:t>
      </w:r>
    </w:p>
    <w:p w14:paraId="76BB87F0" w14:textId="24A41A28" w:rsidR="00FF066C" w:rsidRPr="00963DA3" w:rsidRDefault="00FF066C" w:rsidP="00FF066C">
      <w:pPr>
        <w:pStyle w:val="Header"/>
        <w:keepNext/>
        <w:keepLines/>
        <w:ind w:left="720"/>
      </w:pPr>
      <w:r w:rsidRPr="00FF066C">
        <w:rPr>
          <w:noProof/>
        </w:rPr>
        <w:lastRenderedPageBreak/>
        <w:drawing>
          <wp:inline distT="0" distB="0" distL="0" distR="0" wp14:anchorId="468C2D99" wp14:editId="3B253E73">
            <wp:extent cx="4694327" cy="3093988"/>
            <wp:effectExtent l="0" t="0" r="0" b="0"/>
            <wp:docPr id="1253778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7893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F79C" w14:textId="04AA9546" w:rsidR="00FB17DE" w:rsidRPr="00D81515" w:rsidRDefault="00491F09" w:rsidP="00C3522E">
      <w:pPr>
        <w:pStyle w:val="Header"/>
        <w:keepNext/>
        <w:keepLines/>
      </w:pPr>
      <w:r w:rsidRPr="00491F09">
        <w:drawing>
          <wp:inline distT="0" distB="0" distL="0" distR="0" wp14:anchorId="1F2D4099" wp14:editId="68709749">
            <wp:extent cx="4900085" cy="3170195"/>
            <wp:effectExtent l="0" t="0" r="0" b="0"/>
            <wp:docPr id="821892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9261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7DE" w:rsidRPr="00D81515" w:rsidSect="00F36394">
      <w:footerReference w:type="even" r:id="rId18"/>
      <w:footerReference w:type="default" r:id="rId1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695AE" w14:textId="77777777" w:rsidR="004C6C20" w:rsidRDefault="004C6C20">
      <w:r>
        <w:separator/>
      </w:r>
    </w:p>
  </w:endnote>
  <w:endnote w:type="continuationSeparator" w:id="0">
    <w:p w14:paraId="57BD9103" w14:textId="77777777" w:rsidR="004C6C20" w:rsidRDefault="004C6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361F3" w14:textId="77777777" w:rsidR="004C6C20" w:rsidRDefault="004C6C20">
      <w:r>
        <w:separator/>
      </w:r>
    </w:p>
  </w:footnote>
  <w:footnote w:type="continuationSeparator" w:id="0">
    <w:p w14:paraId="66A8964A" w14:textId="77777777" w:rsidR="004C6C20" w:rsidRDefault="004C6C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F22578"/>
    <w:multiLevelType w:val="multilevel"/>
    <w:tmpl w:val="26D2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063549E5"/>
    <w:multiLevelType w:val="multilevel"/>
    <w:tmpl w:val="10E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1441682"/>
    <w:multiLevelType w:val="multilevel"/>
    <w:tmpl w:val="629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C4AB9"/>
    <w:multiLevelType w:val="multilevel"/>
    <w:tmpl w:val="DEA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3514B56"/>
    <w:multiLevelType w:val="multilevel"/>
    <w:tmpl w:val="AD6C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BA2DF2"/>
    <w:multiLevelType w:val="multilevel"/>
    <w:tmpl w:val="CF36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199A59E5"/>
    <w:multiLevelType w:val="multilevel"/>
    <w:tmpl w:val="F894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1C5E091B"/>
    <w:multiLevelType w:val="multilevel"/>
    <w:tmpl w:val="10F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26E029A2"/>
    <w:multiLevelType w:val="multilevel"/>
    <w:tmpl w:val="B15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2A9423D1"/>
    <w:multiLevelType w:val="multilevel"/>
    <w:tmpl w:val="5F50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D826B4"/>
    <w:multiLevelType w:val="multilevel"/>
    <w:tmpl w:val="EBFC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8022CB"/>
    <w:multiLevelType w:val="multilevel"/>
    <w:tmpl w:val="1DA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FB6DC7"/>
    <w:multiLevelType w:val="multilevel"/>
    <w:tmpl w:val="60E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37207CDD"/>
    <w:multiLevelType w:val="multilevel"/>
    <w:tmpl w:val="0DDE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90472B"/>
    <w:multiLevelType w:val="multilevel"/>
    <w:tmpl w:val="F21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531A52"/>
    <w:multiLevelType w:val="multilevel"/>
    <w:tmpl w:val="BE4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3FF903FF"/>
    <w:multiLevelType w:val="multilevel"/>
    <w:tmpl w:val="FBE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437B87"/>
    <w:multiLevelType w:val="multilevel"/>
    <w:tmpl w:val="9C3A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DC1D60"/>
    <w:multiLevelType w:val="multilevel"/>
    <w:tmpl w:val="2E4E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58190D28"/>
    <w:multiLevelType w:val="multilevel"/>
    <w:tmpl w:val="D0F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5C0B4A5F"/>
    <w:multiLevelType w:val="multilevel"/>
    <w:tmpl w:val="AEBC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24653A7"/>
    <w:multiLevelType w:val="multilevel"/>
    <w:tmpl w:val="DAB2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5C3294F"/>
    <w:multiLevelType w:val="multilevel"/>
    <w:tmpl w:val="CE96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8048B4"/>
    <w:multiLevelType w:val="multilevel"/>
    <w:tmpl w:val="DC3A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6D0F24AC"/>
    <w:multiLevelType w:val="multilevel"/>
    <w:tmpl w:val="2E8A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715F6F"/>
    <w:multiLevelType w:val="multilevel"/>
    <w:tmpl w:val="F14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8B1514"/>
    <w:multiLevelType w:val="multilevel"/>
    <w:tmpl w:val="85C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4" w15:restartNumberingAfterBreak="0">
    <w:nsid w:val="75B4499D"/>
    <w:multiLevelType w:val="multilevel"/>
    <w:tmpl w:val="C5AA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5207B3"/>
    <w:multiLevelType w:val="multilevel"/>
    <w:tmpl w:val="212C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7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79093073"/>
    <w:multiLevelType w:val="multilevel"/>
    <w:tmpl w:val="B32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DA91213"/>
    <w:multiLevelType w:val="multilevel"/>
    <w:tmpl w:val="47AC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A43876"/>
    <w:multiLevelType w:val="multilevel"/>
    <w:tmpl w:val="6DA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8529">
    <w:abstractNumId w:val="37"/>
  </w:num>
  <w:num w:numId="2" w16cid:durableId="2705448">
    <w:abstractNumId w:val="34"/>
  </w:num>
  <w:num w:numId="3" w16cid:durableId="1407535467">
    <w:abstractNumId w:val="65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77"/>
  </w:num>
  <w:num w:numId="15" w16cid:durableId="171842777">
    <w:abstractNumId w:val="54"/>
  </w:num>
  <w:num w:numId="16" w16cid:durableId="331756958">
    <w:abstractNumId w:val="79"/>
  </w:num>
  <w:num w:numId="17" w16cid:durableId="394163275">
    <w:abstractNumId w:val="21"/>
  </w:num>
  <w:num w:numId="18" w16cid:durableId="1599367431">
    <w:abstractNumId w:val="58"/>
  </w:num>
  <w:num w:numId="19" w16cid:durableId="1159080007">
    <w:abstractNumId w:val="68"/>
  </w:num>
  <w:num w:numId="20" w16cid:durableId="2085181276">
    <w:abstractNumId w:val="26"/>
  </w:num>
  <w:num w:numId="21" w16cid:durableId="1439792786">
    <w:abstractNumId w:val="64"/>
  </w:num>
  <w:num w:numId="22" w16cid:durableId="960847430">
    <w:abstractNumId w:val="47"/>
  </w:num>
  <w:num w:numId="23" w16cid:durableId="1405180339">
    <w:abstractNumId w:val="52"/>
  </w:num>
  <w:num w:numId="24" w16cid:durableId="1226600701">
    <w:abstractNumId w:val="55"/>
  </w:num>
  <w:num w:numId="25" w16cid:durableId="1935628534">
    <w:abstractNumId w:val="51"/>
  </w:num>
  <w:num w:numId="26" w16cid:durableId="1104224543">
    <w:abstractNumId w:val="15"/>
  </w:num>
  <w:num w:numId="27" w16cid:durableId="1255554483">
    <w:abstractNumId w:val="76"/>
  </w:num>
  <w:num w:numId="28" w16cid:durableId="1394962577">
    <w:abstractNumId w:val="42"/>
  </w:num>
  <w:num w:numId="29" w16cid:durableId="2009139525">
    <w:abstractNumId w:val="73"/>
  </w:num>
  <w:num w:numId="30" w16cid:durableId="1677924814">
    <w:abstractNumId w:val="60"/>
  </w:num>
  <w:num w:numId="31" w16cid:durableId="1180852762">
    <w:abstractNumId w:val="28"/>
  </w:num>
  <w:num w:numId="32" w16cid:durableId="30231530">
    <w:abstractNumId w:val="72"/>
  </w:num>
  <w:num w:numId="33" w16cid:durableId="261838660">
    <w:abstractNumId w:val="29"/>
  </w:num>
  <w:num w:numId="34" w16cid:durableId="160506555">
    <w:abstractNumId w:val="48"/>
  </w:num>
  <w:num w:numId="35" w16cid:durableId="991256621">
    <w:abstractNumId w:val="24"/>
  </w:num>
  <w:num w:numId="36" w16cid:durableId="166941077">
    <w:abstractNumId w:val="25"/>
  </w:num>
  <w:num w:numId="37" w16cid:durableId="1746149623">
    <w:abstractNumId w:val="57"/>
  </w:num>
  <w:num w:numId="38" w16cid:durableId="182060780">
    <w:abstractNumId w:val="59"/>
  </w:num>
  <w:num w:numId="39" w16cid:durableId="610941282">
    <w:abstractNumId w:val="62"/>
  </w:num>
  <w:num w:numId="40" w16cid:durableId="2062747362">
    <w:abstractNumId w:val="18"/>
  </w:num>
  <w:num w:numId="41" w16cid:durableId="2050372844">
    <w:abstractNumId w:val="17"/>
  </w:num>
  <w:num w:numId="42" w16cid:durableId="637691082">
    <w:abstractNumId w:val="32"/>
  </w:num>
  <w:num w:numId="43" w16cid:durableId="22750116">
    <w:abstractNumId w:val="35"/>
  </w:num>
  <w:num w:numId="44" w16cid:durableId="743064691">
    <w:abstractNumId w:val="43"/>
  </w:num>
  <w:num w:numId="45" w16cid:durableId="845752791">
    <w:abstractNumId w:val="33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31"/>
  </w:num>
  <w:num w:numId="50" w16cid:durableId="295985580">
    <w:abstractNumId w:val="13"/>
  </w:num>
  <w:num w:numId="51" w16cid:durableId="26371108">
    <w:abstractNumId w:val="20"/>
  </w:num>
  <w:num w:numId="52" w16cid:durableId="1423797818">
    <w:abstractNumId w:val="80"/>
  </w:num>
  <w:num w:numId="53" w16cid:durableId="1898122324">
    <w:abstractNumId w:val="38"/>
  </w:num>
  <w:num w:numId="54" w16cid:durableId="1539852680">
    <w:abstractNumId w:val="19"/>
  </w:num>
  <w:num w:numId="55" w16cid:durableId="1764910488">
    <w:abstractNumId w:val="40"/>
  </w:num>
  <w:num w:numId="56" w16cid:durableId="882131725">
    <w:abstractNumId w:val="46"/>
  </w:num>
  <w:num w:numId="57" w16cid:durableId="612245031">
    <w:abstractNumId w:val="49"/>
  </w:num>
  <w:num w:numId="58" w16cid:durableId="1061637047">
    <w:abstractNumId w:val="74"/>
  </w:num>
  <w:num w:numId="59" w16cid:durableId="1993095482">
    <w:abstractNumId w:val="14"/>
  </w:num>
  <w:num w:numId="60" w16cid:durableId="565994769">
    <w:abstractNumId w:val="45"/>
  </w:num>
  <w:num w:numId="61" w16cid:durableId="1076125842">
    <w:abstractNumId w:val="44"/>
  </w:num>
  <w:num w:numId="62" w16cid:durableId="1577519481">
    <w:abstractNumId w:val="22"/>
  </w:num>
  <w:num w:numId="63" w16cid:durableId="292559600">
    <w:abstractNumId w:val="30"/>
  </w:num>
  <w:num w:numId="64" w16cid:durableId="690911851">
    <w:abstractNumId w:val="36"/>
  </w:num>
  <w:num w:numId="65" w16cid:durableId="1802721870">
    <w:abstractNumId w:val="16"/>
  </w:num>
  <w:num w:numId="66" w16cid:durableId="323902782">
    <w:abstractNumId w:val="81"/>
  </w:num>
  <w:num w:numId="67" w16cid:durableId="1969359537">
    <w:abstractNumId w:val="69"/>
  </w:num>
  <w:num w:numId="68" w16cid:durableId="148254061">
    <w:abstractNumId w:val="61"/>
  </w:num>
  <w:num w:numId="69" w16cid:durableId="1211306161">
    <w:abstractNumId w:val="78"/>
  </w:num>
  <w:num w:numId="70" w16cid:durableId="630401813">
    <w:abstractNumId w:val="56"/>
  </w:num>
  <w:num w:numId="71" w16cid:durableId="86539447">
    <w:abstractNumId w:val="70"/>
  </w:num>
  <w:num w:numId="72" w16cid:durableId="2093772111">
    <w:abstractNumId w:val="53"/>
  </w:num>
  <w:num w:numId="73" w16cid:durableId="409811667">
    <w:abstractNumId w:val="41"/>
  </w:num>
  <w:num w:numId="74" w16cid:durableId="302854003">
    <w:abstractNumId w:val="71"/>
  </w:num>
  <w:num w:numId="75" w16cid:durableId="1635525360">
    <w:abstractNumId w:val="67"/>
  </w:num>
  <w:num w:numId="76" w16cid:durableId="1560901689">
    <w:abstractNumId w:val="23"/>
  </w:num>
  <w:num w:numId="77" w16cid:durableId="783498196">
    <w:abstractNumId w:val="66"/>
  </w:num>
  <w:num w:numId="78" w16cid:durableId="787964870">
    <w:abstractNumId w:val="75"/>
  </w:num>
  <w:num w:numId="79" w16cid:durableId="234248339">
    <w:abstractNumId w:val="27"/>
  </w:num>
  <w:num w:numId="80" w16cid:durableId="2031762493">
    <w:abstractNumId w:val="50"/>
  </w:num>
  <w:num w:numId="81" w16cid:durableId="71779067">
    <w:abstractNumId w:val="39"/>
  </w:num>
  <w:num w:numId="82" w16cid:durableId="760566242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A3461"/>
    <w:rsid w:val="000C1A8E"/>
    <w:rsid w:val="000C3CA0"/>
    <w:rsid w:val="000D2002"/>
    <w:rsid w:val="000D364E"/>
    <w:rsid w:val="000E236D"/>
    <w:rsid w:val="000E24E9"/>
    <w:rsid w:val="000E72D1"/>
    <w:rsid w:val="000F6B06"/>
    <w:rsid w:val="00107434"/>
    <w:rsid w:val="0011351B"/>
    <w:rsid w:val="00120EF5"/>
    <w:rsid w:val="001212C7"/>
    <w:rsid w:val="00132B06"/>
    <w:rsid w:val="00136515"/>
    <w:rsid w:val="00156EB9"/>
    <w:rsid w:val="001637B6"/>
    <w:rsid w:val="00190498"/>
    <w:rsid w:val="001B6877"/>
    <w:rsid w:val="001C1BB2"/>
    <w:rsid w:val="001D2378"/>
    <w:rsid w:val="001D7B59"/>
    <w:rsid w:val="001E7D64"/>
    <w:rsid w:val="001F7408"/>
    <w:rsid w:val="00221DC4"/>
    <w:rsid w:val="00263D8E"/>
    <w:rsid w:val="00267904"/>
    <w:rsid w:val="00272DDC"/>
    <w:rsid w:val="00290966"/>
    <w:rsid w:val="00290B40"/>
    <w:rsid w:val="002A0E97"/>
    <w:rsid w:val="002A7C5E"/>
    <w:rsid w:val="002C063E"/>
    <w:rsid w:val="002D2E04"/>
    <w:rsid w:val="002D7ED5"/>
    <w:rsid w:val="002E4C58"/>
    <w:rsid w:val="002F442D"/>
    <w:rsid w:val="0031156B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17D0"/>
    <w:rsid w:val="00403DFB"/>
    <w:rsid w:val="00407477"/>
    <w:rsid w:val="0041239F"/>
    <w:rsid w:val="004169F6"/>
    <w:rsid w:val="004276C6"/>
    <w:rsid w:val="00432E59"/>
    <w:rsid w:val="00433C2B"/>
    <w:rsid w:val="00435BC5"/>
    <w:rsid w:val="00441142"/>
    <w:rsid w:val="00442D16"/>
    <w:rsid w:val="00444FE8"/>
    <w:rsid w:val="004455C4"/>
    <w:rsid w:val="0045068F"/>
    <w:rsid w:val="00451A38"/>
    <w:rsid w:val="00452B85"/>
    <w:rsid w:val="00454F12"/>
    <w:rsid w:val="0047415B"/>
    <w:rsid w:val="00483B34"/>
    <w:rsid w:val="00491F09"/>
    <w:rsid w:val="00497330"/>
    <w:rsid w:val="004C1E16"/>
    <w:rsid w:val="004C6C20"/>
    <w:rsid w:val="004D1541"/>
    <w:rsid w:val="004E5377"/>
    <w:rsid w:val="00503412"/>
    <w:rsid w:val="005304CC"/>
    <w:rsid w:val="00552532"/>
    <w:rsid w:val="00554B88"/>
    <w:rsid w:val="005575F8"/>
    <w:rsid w:val="005623D4"/>
    <w:rsid w:val="0057098F"/>
    <w:rsid w:val="00575FE8"/>
    <w:rsid w:val="00590676"/>
    <w:rsid w:val="00592D61"/>
    <w:rsid w:val="0059502E"/>
    <w:rsid w:val="005A59B3"/>
    <w:rsid w:val="005B0993"/>
    <w:rsid w:val="005B0D4C"/>
    <w:rsid w:val="005B4DB0"/>
    <w:rsid w:val="005C6432"/>
    <w:rsid w:val="005D1C1A"/>
    <w:rsid w:val="005D6230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63A09"/>
    <w:rsid w:val="00664D22"/>
    <w:rsid w:val="0066690D"/>
    <w:rsid w:val="0069127E"/>
    <w:rsid w:val="006C12D7"/>
    <w:rsid w:val="006C221B"/>
    <w:rsid w:val="006C312A"/>
    <w:rsid w:val="006E198A"/>
    <w:rsid w:val="006E69DA"/>
    <w:rsid w:val="006E6EDD"/>
    <w:rsid w:val="006E79AC"/>
    <w:rsid w:val="00726BE9"/>
    <w:rsid w:val="00733FE2"/>
    <w:rsid w:val="00740074"/>
    <w:rsid w:val="00745367"/>
    <w:rsid w:val="00751663"/>
    <w:rsid w:val="00754238"/>
    <w:rsid w:val="00755C94"/>
    <w:rsid w:val="00780C6E"/>
    <w:rsid w:val="0079554B"/>
    <w:rsid w:val="00795FCA"/>
    <w:rsid w:val="007A1188"/>
    <w:rsid w:val="007A68B4"/>
    <w:rsid w:val="007C2C79"/>
    <w:rsid w:val="007D77C5"/>
    <w:rsid w:val="007E755A"/>
    <w:rsid w:val="007F327C"/>
    <w:rsid w:val="007F5540"/>
    <w:rsid w:val="007F571F"/>
    <w:rsid w:val="00806989"/>
    <w:rsid w:val="00810278"/>
    <w:rsid w:val="0081337E"/>
    <w:rsid w:val="00815EC8"/>
    <w:rsid w:val="0082144A"/>
    <w:rsid w:val="008419C2"/>
    <w:rsid w:val="00844205"/>
    <w:rsid w:val="008459FC"/>
    <w:rsid w:val="00845FFF"/>
    <w:rsid w:val="00852D84"/>
    <w:rsid w:val="00854393"/>
    <w:rsid w:val="008557E0"/>
    <w:rsid w:val="00867BAE"/>
    <w:rsid w:val="008801DF"/>
    <w:rsid w:val="008825B0"/>
    <w:rsid w:val="00891A53"/>
    <w:rsid w:val="008947E3"/>
    <w:rsid w:val="008978EF"/>
    <w:rsid w:val="00897BF2"/>
    <w:rsid w:val="008A31F5"/>
    <w:rsid w:val="008B0102"/>
    <w:rsid w:val="008B0155"/>
    <w:rsid w:val="008B20B2"/>
    <w:rsid w:val="008B2B93"/>
    <w:rsid w:val="008E3E02"/>
    <w:rsid w:val="008E4AF8"/>
    <w:rsid w:val="008E79B1"/>
    <w:rsid w:val="008F3AAC"/>
    <w:rsid w:val="009010B4"/>
    <w:rsid w:val="009259D2"/>
    <w:rsid w:val="00927651"/>
    <w:rsid w:val="00927EF6"/>
    <w:rsid w:val="00941692"/>
    <w:rsid w:val="009465CE"/>
    <w:rsid w:val="00947849"/>
    <w:rsid w:val="00963DA3"/>
    <w:rsid w:val="009663E6"/>
    <w:rsid w:val="0098061D"/>
    <w:rsid w:val="0098270C"/>
    <w:rsid w:val="009878A7"/>
    <w:rsid w:val="0099121C"/>
    <w:rsid w:val="00992B5E"/>
    <w:rsid w:val="009A25F0"/>
    <w:rsid w:val="009A28E7"/>
    <w:rsid w:val="009A4353"/>
    <w:rsid w:val="009C12C0"/>
    <w:rsid w:val="009C13AD"/>
    <w:rsid w:val="009C1AFE"/>
    <w:rsid w:val="009C296E"/>
    <w:rsid w:val="009D07A3"/>
    <w:rsid w:val="009D34B1"/>
    <w:rsid w:val="009D3A86"/>
    <w:rsid w:val="009E4BA2"/>
    <w:rsid w:val="009E640E"/>
    <w:rsid w:val="009E78DB"/>
    <w:rsid w:val="00A019C4"/>
    <w:rsid w:val="00A04EF8"/>
    <w:rsid w:val="00A053D8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1B0E"/>
    <w:rsid w:val="00AB7BA8"/>
    <w:rsid w:val="00AC2784"/>
    <w:rsid w:val="00AD339A"/>
    <w:rsid w:val="00AD571F"/>
    <w:rsid w:val="00AE49AB"/>
    <w:rsid w:val="00AE4B20"/>
    <w:rsid w:val="00AF4726"/>
    <w:rsid w:val="00AF5CD8"/>
    <w:rsid w:val="00B02857"/>
    <w:rsid w:val="00B06F45"/>
    <w:rsid w:val="00B079BF"/>
    <w:rsid w:val="00B16D07"/>
    <w:rsid w:val="00B21EB5"/>
    <w:rsid w:val="00B33CB9"/>
    <w:rsid w:val="00B35717"/>
    <w:rsid w:val="00B359DC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BF2903"/>
    <w:rsid w:val="00C20AAC"/>
    <w:rsid w:val="00C21718"/>
    <w:rsid w:val="00C23549"/>
    <w:rsid w:val="00C307D8"/>
    <w:rsid w:val="00C3522E"/>
    <w:rsid w:val="00C513CA"/>
    <w:rsid w:val="00C60E53"/>
    <w:rsid w:val="00C613F8"/>
    <w:rsid w:val="00C70F72"/>
    <w:rsid w:val="00C7429A"/>
    <w:rsid w:val="00C76CE4"/>
    <w:rsid w:val="00C82862"/>
    <w:rsid w:val="00C83C9E"/>
    <w:rsid w:val="00C95BD1"/>
    <w:rsid w:val="00CF3822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DF51AF"/>
    <w:rsid w:val="00E00436"/>
    <w:rsid w:val="00E0413C"/>
    <w:rsid w:val="00E070EC"/>
    <w:rsid w:val="00E12CCA"/>
    <w:rsid w:val="00E1377B"/>
    <w:rsid w:val="00E327C8"/>
    <w:rsid w:val="00E32ED2"/>
    <w:rsid w:val="00E46979"/>
    <w:rsid w:val="00E52CF0"/>
    <w:rsid w:val="00E53751"/>
    <w:rsid w:val="00E56A1E"/>
    <w:rsid w:val="00E659E8"/>
    <w:rsid w:val="00E6784F"/>
    <w:rsid w:val="00EA5216"/>
    <w:rsid w:val="00EB1261"/>
    <w:rsid w:val="00EB2D1D"/>
    <w:rsid w:val="00EB502E"/>
    <w:rsid w:val="00EC08BC"/>
    <w:rsid w:val="00EC7E8B"/>
    <w:rsid w:val="00ED7652"/>
    <w:rsid w:val="00EF3CD6"/>
    <w:rsid w:val="00EF5976"/>
    <w:rsid w:val="00F01068"/>
    <w:rsid w:val="00F01A4C"/>
    <w:rsid w:val="00F1793A"/>
    <w:rsid w:val="00F20593"/>
    <w:rsid w:val="00F20AA5"/>
    <w:rsid w:val="00F36394"/>
    <w:rsid w:val="00F44EBF"/>
    <w:rsid w:val="00F8124B"/>
    <w:rsid w:val="00F81438"/>
    <w:rsid w:val="00F8235B"/>
    <w:rsid w:val="00F86838"/>
    <w:rsid w:val="00F9087F"/>
    <w:rsid w:val="00FA5148"/>
    <w:rsid w:val="00FB17DE"/>
    <w:rsid w:val="00FB2540"/>
    <w:rsid w:val="00FB5089"/>
    <w:rsid w:val="00FB5D7D"/>
    <w:rsid w:val="00FC633E"/>
    <w:rsid w:val="00FF0295"/>
    <w:rsid w:val="00FF066C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</Template>
  <TotalTime>0</TotalTime>
  <Pages>7</Pages>
  <Words>109</Words>
  <Characters>687</Characters>
  <Application>Microsoft Office Word</Application>
  <DocSecurity>0</DocSecurity>
  <Lines>62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743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2025-11-19T02:10:00Z</dcterms:created>
  <dcterms:modified xsi:type="dcterms:W3CDTF">2025-11-19T04:35:00Z</dcterms:modified>
</cp:coreProperties>
</file>