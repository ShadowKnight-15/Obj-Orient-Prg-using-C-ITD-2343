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74C1BD3E" w:rsidR="00272DDC" w:rsidRPr="006E6826" w:rsidRDefault="000A3461" w:rsidP="007F5540">
            <w:pPr>
              <w:keepNext/>
              <w:keepLines/>
            </w:pPr>
            <w:r>
              <w:t>Eric Christensen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3180F6E2" w:rsidR="00272DDC" w:rsidRPr="006E6826" w:rsidRDefault="000A3461" w:rsidP="007F5540">
            <w:pPr>
              <w:keepNext/>
              <w:keepLines/>
            </w:pPr>
            <w:r>
              <w:t xml:space="preserve">Sept </w:t>
            </w:r>
            <w:r w:rsidR="00607EA2">
              <w:t>29</w:t>
            </w:r>
            <w:r>
              <w:t>, 2025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10DCB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9F0D00C" w14:textId="2FA5E4DF" w:rsidR="00D76BB4" w:rsidRDefault="00607EA2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Section 1 exam -</w:t>
      </w:r>
      <w:r w:rsidR="00FB17DE">
        <w:t xml:space="preserve"> Lab</w:t>
      </w:r>
    </w:p>
    <w:p w14:paraId="2CDC98C2" w14:textId="77777777" w:rsidR="00FB17DE" w:rsidRDefault="00FB17DE" w:rsidP="00FB17DE">
      <w:pPr>
        <w:pStyle w:val="Header"/>
        <w:keepNext/>
        <w:keepLines/>
      </w:pPr>
    </w:p>
    <w:p w14:paraId="11CA31CB" w14:textId="77777777" w:rsidR="00607EA2" w:rsidRDefault="00607EA2" w:rsidP="00607EA2">
      <w:pPr>
        <w:pStyle w:val="Header"/>
        <w:keepNext/>
        <w:keepLines/>
      </w:pPr>
    </w:p>
    <w:p w14:paraId="14E4F657" w14:textId="77777777" w:rsidR="00607EA2" w:rsidRDefault="00607EA2" w:rsidP="00607EA2">
      <w:pPr>
        <w:pStyle w:val="Header"/>
        <w:keepNext/>
        <w:keepLines/>
      </w:pPr>
      <w:r>
        <w:t>The building of the form will need to be documented with screen shots.  There must be at least one screen shot documenting each of the following items.</w:t>
      </w:r>
    </w:p>
    <w:p w14:paraId="2ECB26EC" w14:textId="77777777" w:rsidR="00607EA2" w:rsidRDefault="00607EA2" w:rsidP="00607EA2">
      <w:pPr>
        <w:pStyle w:val="Header"/>
        <w:keepNext/>
        <w:keepLines/>
      </w:pPr>
      <w:r>
        <w:t>One screen shot when the initial form is set to its width but without any buttons added</w:t>
      </w:r>
    </w:p>
    <w:p w14:paraId="5464FC71" w14:textId="2BECF832" w:rsidR="0045317C" w:rsidRDefault="0045317C" w:rsidP="00607EA2">
      <w:pPr>
        <w:pStyle w:val="Header"/>
        <w:keepNext/>
        <w:keepLines/>
      </w:pPr>
      <w:r w:rsidRPr="0045317C">
        <w:drawing>
          <wp:inline distT="0" distB="0" distL="0" distR="0" wp14:anchorId="55CEB7EF" wp14:editId="3ECE4A83">
            <wp:extent cx="2613887" cy="3566469"/>
            <wp:effectExtent l="0" t="0" r="0" b="0"/>
            <wp:docPr id="539213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133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17C">
        <w:drawing>
          <wp:inline distT="0" distB="0" distL="0" distR="0" wp14:anchorId="3CFA4FEF" wp14:editId="69D95F62">
            <wp:extent cx="2537680" cy="3482642"/>
            <wp:effectExtent l="0" t="0" r="0" b="3810"/>
            <wp:docPr id="189268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87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F1DE" w14:textId="77777777" w:rsidR="00607EA2" w:rsidRDefault="00607EA2" w:rsidP="00607EA2">
      <w:pPr>
        <w:pStyle w:val="Header"/>
        <w:keepNext/>
        <w:keepLines/>
      </w:pPr>
      <w:r>
        <w:t>One screen shot after the Letter, Digit, Space, and Period buttons are added</w:t>
      </w:r>
    </w:p>
    <w:p w14:paraId="07CF1CD7" w14:textId="7588B36A" w:rsidR="0045317C" w:rsidRDefault="0045317C" w:rsidP="00607EA2">
      <w:pPr>
        <w:pStyle w:val="Header"/>
        <w:keepNext/>
        <w:keepLines/>
      </w:pPr>
      <w:r w:rsidRPr="0045317C">
        <w:drawing>
          <wp:inline distT="0" distB="0" distL="0" distR="0" wp14:anchorId="1857E5D1" wp14:editId="60E5C854">
            <wp:extent cx="5273497" cy="1531753"/>
            <wp:effectExtent l="0" t="0" r="3810" b="0"/>
            <wp:docPr id="796385044" name="Picture 1" descr="A screenshot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85044" name="Picture 1" descr="A screenshot of a keyboar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A70B" w14:textId="77777777" w:rsidR="0045317C" w:rsidRDefault="0045317C" w:rsidP="00607EA2">
      <w:pPr>
        <w:pStyle w:val="Header"/>
        <w:keepNext/>
        <w:keepLines/>
      </w:pPr>
    </w:p>
    <w:p w14:paraId="336BAC17" w14:textId="77777777" w:rsidR="00607EA2" w:rsidRDefault="00607EA2" w:rsidP="00607EA2">
      <w:pPr>
        <w:pStyle w:val="Header"/>
        <w:keepNext/>
        <w:keepLines/>
      </w:pPr>
      <w:r>
        <w:lastRenderedPageBreak/>
        <w:t>One Screen shot after the Clear and Send buttons are added</w:t>
      </w:r>
    </w:p>
    <w:p w14:paraId="3CA2964D" w14:textId="3A17CD5B" w:rsidR="0045317C" w:rsidRDefault="0045317C" w:rsidP="00607EA2">
      <w:pPr>
        <w:pStyle w:val="Header"/>
        <w:keepNext/>
        <w:keepLines/>
      </w:pPr>
      <w:r w:rsidRPr="0045317C">
        <w:drawing>
          <wp:inline distT="0" distB="0" distL="0" distR="0" wp14:anchorId="3E2DE27E" wp14:editId="79D24AC6">
            <wp:extent cx="5296359" cy="1158340"/>
            <wp:effectExtent l="0" t="0" r="0" b="3810"/>
            <wp:docPr id="875891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9164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C083" w14:textId="77777777" w:rsidR="0045317C" w:rsidRDefault="0045317C" w:rsidP="00607EA2">
      <w:pPr>
        <w:pStyle w:val="Header"/>
        <w:keepNext/>
        <w:keepLines/>
      </w:pPr>
    </w:p>
    <w:p w14:paraId="44B5AB0C" w14:textId="77777777" w:rsidR="00607EA2" w:rsidRDefault="00607EA2" w:rsidP="00607EA2">
      <w:pPr>
        <w:pStyle w:val="Header"/>
        <w:keepNext/>
        <w:keepLines/>
      </w:pPr>
      <w:r>
        <w:t>One Screen shot after the Textbox and Label are added</w:t>
      </w:r>
    </w:p>
    <w:p w14:paraId="5D3CA0E7" w14:textId="0AC559BE" w:rsidR="0045317C" w:rsidRDefault="0045317C" w:rsidP="00607EA2">
      <w:pPr>
        <w:pStyle w:val="Header"/>
        <w:keepNext/>
        <w:keepLines/>
      </w:pPr>
      <w:r w:rsidRPr="0045317C">
        <w:drawing>
          <wp:inline distT="0" distB="0" distL="0" distR="0" wp14:anchorId="501077E8" wp14:editId="5DB0C85E">
            <wp:extent cx="5570703" cy="2499577"/>
            <wp:effectExtent l="0" t="0" r="0" b="0"/>
            <wp:docPr id="2129697153" name="Picture 1" descr="A screenshot of a computer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97153" name="Picture 1" descr="A screenshot of a computer keyboar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1990" w14:textId="77777777" w:rsidR="0045317C" w:rsidRDefault="0045317C" w:rsidP="00607EA2">
      <w:pPr>
        <w:pStyle w:val="Header"/>
        <w:keepNext/>
        <w:keepLines/>
      </w:pPr>
    </w:p>
    <w:p w14:paraId="086FCA26" w14:textId="77777777" w:rsidR="00607EA2" w:rsidRDefault="00607EA2" w:rsidP="00607EA2">
      <w:pPr>
        <w:pStyle w:val="Header"/>
        <w:keepNext/>
        <w:keepLines/>
      </w:pPr>
      <w:r>
        <w:t xml:space="preserve">A screen shot of the form when you have completed it </w:t>
      </w:r>
      <w:proofErr w:type="gramStart"/>
      <w:r>
        <w:t>still</w:t>
      </w:r>
      <w:proofErr w:type="gramEnd"/>
      <w:r>
        <w:t xml:space="preserve"> in the IDE (before you run it)</w:t>
      </w:r>
    </w:p>
    <w:p w14:paraId="03F78992" w14:textId="177C9D9D" w:rsidR="0045317C" w:rsidRDefault="0045317C" w:rsidP="00607EA2">
      <w:pPr>
        <w:pStyle w:val="Header"/>
        <w:keepNext/>
        <w:keepLines/>
      </w:pPr>
      <w:r w:rsidRPr="0045317C">
        <w:drawing>
          <wp:inline distT="0" distB="0" distL="0" distR="0" wp14:anchorId="22B759EB" wp14:editId="2EDE7E4C">
            <wp:extent cx="6309360" cy="3284220"/>
            <wp:effectExtent l="0" t="0" r="0" b="0"/>
            <wp:docPr id="68282949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29498" name="Picture 1" descr="A computer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BEAA" w14:textId="77777777" w:rsidR="00607EA2" w:rsidRDefault="00607EA2" w:rsidP="00607EA2">
      <w:pPr>
        <w:pStyle w:val="Header"/>
        <w:keepNext/>
        <w:keepLines/>
      </w:pPr>
      <w:r>
        <w:t>A screen shot of the form while it is running.</w:t>
      </w:r>
    </w:p>
    <w:p w14:paraId="086155B4" w14:textId="77777777" w:rsidR="00607EA2" w:rsidRDefault="00607EA2" w:rsidP="00607EA2">
      <w:pPr>
        <w:pStyle w:val="Header"/>
        <w:keepNext/>
        <w:keepLines/>
      </w:pPr>
      <w:r>
        <w:t>This most likely will show the IDE in the background of the screenshot, that is okay.</w:t>
      </w:r>
    </w:p>
    <w:p w14:paraId="5F7654F0" w14:textId="77777777" w:rsidR="0045317C" w:rsidRDefault="00607EA2" w:rsidP="00607EA2">
      <w:pPr>
        <w:pStyle w:val="Header"/>
        <w:keepNext/>
        <w:keepLines/>
      </w:pPr>
      <w:r>
        <w:t xml:space="preserve">Screen shots of the form as seen when the program is executed. </w:t>
      </w:r>
    </w:p>
    <w:p w14:paraId="19219AFB" w14:textId="0C6DECCD" w:rsidR="00607EA2" w:rsidRDefault="00607EA2" w:rsidP="00607EA2">
      <w:pPr>
        <w:pStyle w:val="Header"/>
        <w:keepNext/>
        <w:keepLines/>
      </w:pPr>
      <w:r>
        <w:lastRenderedPageBreak/>
        <w:t xml:space="preserve">  </w:t>
      </w:r>
      <w:r w:rsidR="0045317C" w:rsidRPr="0045317C">
        <w:drawing>
          <wp:inline distT="0" distB="0" distL="0" distR="0" wp14:anchorId="70223C07" wp14:editId="5C687A57">
            <wp:extent cx="6309360" cy="3277870"/>
            <wp:effectExtent l="0" t="0" r="0" b="0"/>
            <wp:docPr id="199190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00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58B0" w14:textId="77777777" w:rsidR="00607EA2" w:rsidRDefault="00607EA2" w:rsidP="00607EA2">
      <w:pPr>
        <w:pStyle w:val="Header"/>
        <w:keepNext/>
        <w:keepLines/>
      </w:pPr>
      <w:r>
        <w:t>One Screen shot showing a partial message in the textbox and nothing in the last sent label</w:t>
      </w:r>
    </w:p>
    <w:p w14:paraId="47D0A474" w14:textId="2D911374" w:rsidR="0045317C" w:rsidRDefault="0045317C" w:rsidP="00607EA2">
      <w:pPr>
        <w:pStyle w:val="Header"/>
        <w:keepNext/>
        <w:keepLines/>
      </w:pPr>
      <w:r w:rsidRPr="0045317C">
        <w:drawing>
          <wp:inline distT="0" distB="0" distL="0" distR="0" wp14:anchorId="31A419D7" wp14:editId="5B5C8A28">
            <wp:extent cx="6309360" cy="3262630"/>
            <wp:effectExtent l="0" t="0" r="0" b="0"/>
            <wp:docPr id="1894085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8540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390B" w14:textId="77777777" w:rsidR="00607EA2" w:rsidRDefault="00607EA2" w:rsidP="00607EA2">
      <w:pPr>
        <w:pStyle w:val="Header"/>
        <w:keepNext/>
        <w:keepLines/>
      </w:pPr>
      <w:r>
        <w:t>One Screen shot showing completed message in the text box and nothing in the last sent label</w:t>
      </w:r>
    </w:p>
    <w:p w14:paraId="3ACBD6BC" w14:textId="77777777" w:rsidR="0045317C" w:rsidRDefault="0045317C" w:rsidP="00607EA2">
      <w:pPr>
        <w:pStyle w:val="Header"/>
        <w:keepNext/>
        <w:keepLines/>
      </w:pPr>
    </w:p>
    <w:p w14:paraId="6993472B" w14:textId="1E147132" w:rsidR="0045317C" w:rsidRDefault="0045317C" w:rsidP="00607EA2">
      <w:pPr>
        <w:pStyle w:val="Header"/>
        <w:keepNext/>
        <w:keepLines/>
      </w:pPr>
      <w:r w:rsidRPr="0045317C">
        <w:lastRenderedPageBreak/>
        <w:drawing>
          <wp:inline distT="0" distB="0" distL="0" distR="0" wp14:anchorId="11473C05" wp14:editId="2CA3C143">
            <wp:extent cx="6309360" cy="3326765"/>
            <wp:effectExtent l="0" t="0" r="0" b="6985"/>
            <wp:docPr id="101223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374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446C" w14:textId="77777777" w:rsidR="00607EA2" w:rsidRDefault="00607EA2" w:rsidP="00607EA2">
      <w:pPr>
        <w:pStyle w:val="Header"/>
        <w:keepNext/>
        <w:keepLines/>
      </w:pPr>
      <w:r>
        <w:t>One Screen shot showing the message in the just sent label and the textbox cleared</w:t>
      </w:r>
    </w:p>
    <w:p w14:paraId="4463F79C" w14:textId="2780AC84" w:rsidR="00FB17DE" w:rsidRDefault="00607EA2" w:rsidP="00607EA2">
      <w:pPr>
        <w:pStyle w:val="Header"/>
        <w:keepNext/>
        <w:keepLines/>
      </w:pPr>
      <w:r>
        <w:t xml:space="preserve">the form when you interact with </w:t>
      </w:r>
      <w:proofErr w:type="gramStart"/>
      <w:r>
        <w:t>it(</w:t>
      </w:r>
      <w:proofErr w:type="gramEnd"/>
      <w:r>
        <w:t>User Interaction)</w:t>
      </w:r>
    </w:p>
    <w:p w14:paraId="3AFA4E55" w14:textId="1EBCFDBE" w:rsidR="0045317C" w:rsidRDefault="0045317C" w:rsidP="00607EA2">
      <w:pPr>
        <w:pStyle w:val="Header"/>
        <w:keepNext/>
        <w:keepLines/>
      </w:pPr>
      <w:r w:rsidRPr="0045317C">
        <w:drawing>
          <wp:inline distT="0" distB="0" distL="0" distR="0" wp14:anchorId="535F1DE4" wp14:editId="54992F7A">
            <wp:extent cx="6309360" cy="3281045"/>
            <wp:effectExtent l="0" t="0" r="0" b="0"/>
            <wp:docPr id="408377890" name="Picture 1" descr="A computer screen with a numb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77890" name="Picture 1" descr="A computer screen with a number on i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53CC" w14:textId="77777777" w:rsidR="0045317C" w:rsidRPr="00D81515" w:rsidRDefault="0045317C" w:rsidP="00607EA2">
      <w:pPr>
        <w:pStyle w:val="Header"/>
        <w:keepNext/>
        <w:keepLines/>
      </w:pPr>
    </w:p>
    <w:sectPr w:rsidR="0045317C" w:rsidRPr="00D81515" w:rsidSect="00F3639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93253" w14:textId="77777777" w:rsidR="00AF58CE" w:rsidRDefault="00AF58CE">
      <w:r>
        <w:separator/>
      </w:r>
    </w:p>
  </w:endnote>
  <w:endnote w:type="continuationSeparator" w:id="0">
    <w:p w14:paraId="63EBF8B9" w14:textId="77777777" w:rsidR="00AF58CE" w:rsidRDefault="00AF5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18CA8" w14:textId="77777777" w:rsidR="00AF58CE" w:rsidRDefault="00AF58CE">
      <w:r>
        <w:separator/>
      </w:r>
    </w:p>
  </w:footnote>
  <w:footnote w:type="continuationSeparator" w:id="0">
    <w:p w14:paraId="31DB7399" w14:textId="77777777" w:rsidR="00AF58CE" w:rsidRDefault="00AF58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1441682"/>
    <w:multiLevelType w:val="multilevel"/>
    <w:tmpl w:val="6298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3C4AB9"/>
    <w:multiLevelType w:val="multilevel"/>
    <w:tmpl w:val="DEAE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A9423D1"/>
    <w:multiLevelType w:val="multilevel"/>
    <w:tmpl w:val="5F50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8022CB"/>
    <w:multiLevelType w:val="multilevel"/>
    <w:tmpl w:val="1DAC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38531A52"/>
    <w:multiLevelType w:val="multilevel"/>
    <w:tmpl w:val="BE4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DA91213"/>
    <w:multiLevelType w:val="multilevel"/>
    <w:tmpl w:val="47AC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8529">
    <w:abstractNumId w:val="30"/>
  </w:num>
  <w:num w:numId="2" w16cid:durableId="2705448">
    <w:abstractNumId w:val="28"/>
  </w:num>
  <w:num w:numId="3" w16cid:durableId="1407535467">
    <w:abstractNumId w:val="48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53"/>
  </w:num>
  <w:num w:numId="15" w16cid:durableId="171842777">
    <w:abstractNumId w:val="40"/>
  </w:num>
  <w:num w:numId="16" w16cid:durableId="331756958">
    <w:abstractNumId w:val="54"/>
  </w:num>
  <w:num w:numId="17" w16cid:durableId="394163275">
    <w:abstractNumId w:val="19"/>
  </w:num>
  <w:num w:numId="18" w16cid:durableId="1599367431">
    <w:abstractNumId w:val="43"/>
  </w:num>
  <w:num w:numId="19" w16cid:durableId="1159080007">
    <w:abstractNumId w:val="49"/>
  </w:num>
  <w:num w:numId="20" w16cid:durableId="2085181276">
    <w:abstractNumId w:val="22"/>
  </w:num>
  <w:num w:numId="21" w16cid:durableId="1439792786">
    <w:abstractNumId w:val="47"/>
  </w:num>
  <w:num w:numId="22" w16cid:durableId="960847430">
    <w:abstractNumId w:val="36"/>
  </w:num>
  <w:num w:numId="23" w16cid:durableId="1405180339">
    <w:abstractNumId w:val="39"/>
  </w:num>
  <w:num w:numId="24" w16cid:durableId="1226600701">
    <w:abstractNumId w:val="41"/>
  </w:num>
  <w:num w:numId="25" w16cid:durableId="1935628534">
    <w:abstractNumId w:val="38"/>
  </w:num>
  <w:num w:numId="26" w16cid:durableId="1104224543">
    <w:abstractNumId w:val="14"/>
  </w:num>
  <w:num w:numId="27" w16cid:durableId="1255554483">
    <w:abstractNumId w:val="52"/>
  </w:num>
  <w:num w:numId="28" w16cid:durableId="1394962577">
    <w:abstractNumId w:val="33"/>
  </w:num>
  <w:num w:numId="29" w16cid:durableId="2009139525">
    <w:abstractNumId w:val="51"/>
  </w:num>
  <w:num w:numId="30" w16cid:durableId="1677924814">
    <w:abstractNumId w:val="45"/>
  </w:num>
  <w:num w:numId="31" w16cid:durableId="1180852762">
    <w:abstractNumId w:val="23"/>
  </w:num>
  <w:num w:numId="32" w16cid:durableId="30231530">
    <w:abstractNumId w:val="50"/>
  </w:num>
  <w:num w:numId="33" w16cid:durableId="261838660">
    <w:abstractNumId w:val="24"/>
  </w:num>
  <w:num w:numId="34" w16cid:durableId="160506555">
    <w:abstractNumId w:val="37"/>
  </w:num>
  <w:num w:numId="35" w16cid:durableId="991256621">
    <w:abstractNumId w:val="20"/>
  </w:num>
  <w:num w:numId="36" w16cid:durableId="166941077">
    <w:abstractNumId w:val="21"/>
  </w:num>
  <w:num w:numId="37" w16cid:durableId="1746149623">
    <w:abstractNumId w:val="42"/>
  </w:num>
  <w:num w:numId="38" w16cid:durableId="182060780">
    <w:abstractNumId w:val="44"/>
  </w:num>
  <w:num w:numId="39" w16cid:durableId="610941282">
    <w:abstractNumId w:val="46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6"/>
  </w:num>
  <w:num w:numId="43" w16cid:durableId="22750116">
    <w:abstractNumId w:val="29"/>
  </w:num>
  <w:num w:numId="44" w16cid:durableId="743064691">
    <w:abstractNumId w:val="34"/>
  </w:num>
  <w:num w:numId="45" w16cid:durableId="845752791">
    <w:abstractNumId w:val="27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5"/>
  </w:num>
  <w:num w:numId="50" w16cid:durableId="295985580">
    <w:abstractNumId w:val="13"/>
  </w:num>
  <w:num w:numId="51" w16cid:durableId="26371108">
    <w:abstractNumId w:val="18"/>
  </w:num>
  <w:num w:numId="52" w16cid:durableId="1423797818">
    <w:abstractNumId w:val="55"/>
  </w:num>
  <w:num w:numId="53" w16cid:durableId="1898122324">
    <w:abstractNumId w:val="31"/>
  </w:num>
  <w:num w:numId="54" w16cid:durableId="1539852680">
    <w:abstractNumId w:val="17"/>
  </w:num>
  <w:num w:numId="55" w16cid:durableId="1764910488">
    <w:abstractNumId w:val="32"/>
  </w:num>
  <w:num w:numId="56" w16cid:durableId="88213172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2362"/>
    <w:rsid w:val="00070419"/>
    <w:rsid w:val="00083BFE"/>
    <w:rsid w:val="000A0C86"/>
    <w:rsid w:val="000A14BA"/>
    <w:rsid w:val="000A3461"/>
    <w:rsid w:val="000D364E"/>
    <w:rsid w:val="000E236D"/>
    <w:rsid w:val="000E24E9"/>
    <w:rsid w:val="000E72D1"/>
    <w:rsid w:val="000F6B06"/>
    <w:rsid w:val="0011351B"/>
    <w:rsid w:val="00120EF5"/>
    <w:rsid w:val="001212C7"/>
    <w:rsid w:val="00132B06"/>
    <w:rsid w:val="00136515"/>
    <w:rsid w:val="00156EB9"/>
    <w:rsid w:val="001637B6"/>
    <w:rsid w:val="00190498"/>
    <w:rsid w:val="001C1BB2"/>
    <w:rsid w:val="001D2378"/>
    <w:rsid w:val="001E7D64"/>
    <w:rsid w:val="001F7408"/>
    <w:rsid w:val="00263D8E"/>
    <w:rsid w:val="00267904"/>
    <w:rsid w:val="00272DDC"/>
    <w:rsid w:val="00290966"/>
    <w:rsid w:val="00290B40"/>
    <w:rsid w:val="002A0E97"/>
    <w:rsid w:val="002A7C5E"/>
    <w:rsid w:val="002D7ED5"/>
    <w:rsid w:val="002E4C58"/>
    <w:rsid w:val="002F442D"/>
    <w:rsid w:val="00324F8B"/>
    <w:rsid w:val="00333BE8"/>
    <w:rsid w:val="00364A68"/>
    <w:rsid w:val="003832C6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317C"/>
    <w:rsid w:val="00454F12"/>
    <w:rsid w:val="0047415B"/>
    <w:rsid w:val="00497330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07EA2"/>
    <w:rsid w:val="00621A78"/>
    <w:rsid w:val="00633839"/>
    <w:rsid w:val="00634A91"/>
    <w:rsid w:val="00651CFC"/>
    <w:rsid w:val="00657A13"/>
    <w:rsid w:val="00664D22"/>
    <w:rsid w:val="0069127E"/>
    <w:rsid w:val="006C12D7"/>
    <w:rsid w:val="006C221B"/>
    <w:rsid w:val="006C312A"/>
    <w:rsid w:val="006E198A"/>
    <w:rsid w:val="006E69DA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E755A"/>
    <w:rsid w:val="007F327C"/>
    <w:rsid w:val="007F5540"/>
    <w:rsid w:val="007F571F"/>
    <w:rsid w:val="00806989"/>
    <w:rsid w:val="00810278"/>
    <w:rsid w:val="0081337E"/>
    <w:rsid w:val="00815EC8"/>
    <w:rsid w:val="0082144A"/>
    <w:rsid w:val="008419C2"/>
    <w:rsid w:val="00844205"/>
    <w:rsid w:val="008459FC"/>
    <w:rsid w:val="00845FFF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AAC"/>
    <w:rsid w:val="009259D2"/>
    <w:rsid w:val="00927651"/>
    <w:rsid w:val="00941692"/>
    <w:rsid w:val="00947849"/>
    <w:rsid w:val="009663E6"/>
    <w:rsid w:val="0098061D"/>
    <w:rsid w:val="0098270C"/>
    <w:rsid w:val="009878A7"/>
    <w:rsid w:val="0099121C"/>
    <w:rsid w:val="00992B5E"/>
    <w:rsid w:val="009A25F0"/>
    <w:rsid w:val="009A28E7"/>
    <w:rsid w:val="009A4353"/>
    <w:rsid w:val="009C12C0"/>
    <w:rsid w:val="009C13AD"/>
    <w:rsid w:val="009C1AFE"/>
    <w:rsid w:val="009C296E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7BA8"/>
    <w:rsid w:val="00AC2784"/>
    <w:rsid w:val="00AD339A"/>
    <w:rsid w:val="00AD571F"/>
    <w:rsid w:val="00AE49AB"/>
    <w:rsid w:val="00AF4726"/>
    <w:rsid w:val="00AF58CE"/>
    <w:rsid w:val="00AF5CD8"/>
    <w:rsid w:val="00B06F45"/>
    <w:rsid w:val="00B079BF"/>
    <w:rsid w:val="00B21EB5"/>
    <w:rsid w:val="00B33CB9"/>
    <w:rsid w:val="00B54893"/>
    <w:rsid w:val="00B73AC4"/>
    <w:rsid w:val="00BA4951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CC308A"/>
    <w:rsid w:val="00CF3822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2CCA"/>
    <w:rsid w:val="00E1377B"/>
    <w:rsid w:val="00E327C8"/>
    <w:rsid w:val="00E32ED2"/>
    <w:rsid w:val="00E46979"/>
    <w:rsid w:val="00E56A1E"/>
    <w:rsid w:val="00E659E8"/>
    <w:rsid w:val="00E6784F"/>
    <w:rsid w:val="00EA5216"/>
    <w:rsid w:val="00EB1261"/>
    <w:rsid w:val="00EB2D1D"/>
    <w:rsid w:val="00EB502E"/>
    <w:rsid w:val="00EC7E8B"/>
    <w:rsid w:val="00ED7652"/>
    <w:rsid w:val="00EF3CD6"/>
    <w:rsid w:val="00EF5976"/>
    <w:rsid w:val="00F1793A"/>
    <w:rsid w:val="00F20593"/>
    <w:rsid w:val="00F36394"/>
    <w:rsid w:val="00F44EBF"/>
    <w:rsid w:val="00F8124B"/>
    <w:rsid w:val="00F81438"/>
    <w:rsid w:val="00F8235B"/>
    <w:rsid w:val="00F86838"/>
    <w:rsid w:val="00FA5148"/>
    <w:rsid w:val="00FB17DE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</Template>
  <TotalTime>0</TotalTime>
  <Pages>4</Pages>
  <Words>233</Words>
  <Characters>1072</Characters>
  <Application>Microsoft Office Word</Application>
  <DocSecurity>0</DocSecurity>
  <Lines>38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1280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2025-09-30T01:53:00Z</dcterms:created>
  <dcterms:modified xsi:type="dcterms:W3CDTF">2025-09-30T01:53:00Z</dcterms:modified>
</cp:coreProperties>
</file>