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74C1BD3E" w:rsidR="00272DDC" w:rsidRPr="006E6826" w:rsidRDefault="000A3461" w:rsidP="007F5540">
            <w:pPr>
              <w:keepNext/>
              <w:keepLines/>
            </w:pPr>
            <w:r>
              <w:t>Eric Christensen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156FCC8D" w:rsidR="00272DDC" w:rsidRPr="006E6826" w:rsidRDefault="00D72A52" w:rsidP="007F5540">
            <w:pPr>
              <w:keepNext/>
              <w:keepLines/>
            </w:pPr>
            <w:r>
              <w:t>11/</w:t>
            </w:r>
            <w:r w:rsidR="004A5CEC">
              <w:t>23</w:t>
            </w:r>
            <w:r>
              <w:t>/2025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33CEC86D" w14:textId="77777777" w:rsidR="00740074" w:rsidRDefault="0074007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EEBD32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810DCB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9F0D00C" w14:textId="3B836394" w:rsidR="00D76BB4" w:rsidRDefault="0086759E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Section </w:t>
      </w:r>
      <w:r w:rsidR="00D72A52">
        <w:t>3</w:t>
      </w:r>
      <w:r w:rsidR="00FB17DE">
        <w:t xml:space="preserve"> – Lab</w:t>
      </w:r>
      <w:r w:rsidR="004A5CEC">
        <w:t xml:space="preserve"> Exam</w:t>
      </w:r>
    </w:p>
    <w:p w14:paraId="5C36F177" w14:textId="262A6DD4" w:rsidR="004A5CEC" w:rsidRPr="004A5CEC" w:rsidRDefault="004A5CEC" w:rsidP="00D5623D">
      <w:pPr>
        <w:pStyle w:val="Header"/>
        <w:keepNext/>
        <w:keepLines/>
      </w:pPr>
    </w:p>
    <w:p w14:paraId="42DA388C" w14:textId="77777777" w:rsidR="004A5CEC" w:rsidRPr="004A5CEC" w:rsidRDefault="004A5CEC" w:rsidP="004A5CEC">
      <w:pPr>
        <w:pStyle w:val="Header"/>
        <w:keepNext/>
        <w:keepLines/>
      </w:pPr>
      <w:r w:rsidRPr="004A5CEC">
        <w:rPr>
          <w:b/>
          <w:bCs/>
        </w:rPr>
        <w:t>Submission Requirements</w:t>
      </w:r>
    </w:p>
    <w:p w14:paraId="5E079025" w14:textId="77777777" w:rsidR="004A5CEC" w:rsidRPr="004A5CEC" w:rsidRDefault="004A5CEC" w:rsidP="004A5CEC">
      <w:pPr>
        <w:pStyle w:val="Header"/>
        <w:keepNext/>
        <w:keepLines/>
        <w:numPr>
          <w:ilvl w:val="0"/>
          <w:numId w:val="63"/>
        </w:numPr>
      </w:pPr>
      <w:r w:rsidRPr="004A5CEC">
        <w:t>The form in a screen shot as built in the IDE</w:t>
      </w:r>
    </w:p>
    <w:p w14:paraId="6331BE6B" w14:textId="77777777" w:rsidR="004A5CEC" w:rsidRDefault="004A5CEC" w:rsidP="004A5CEC">
      <w:pPr>
        <w:pStyle w:val="Header"/>
        <w:keepNext/>
        <w:keepLines/>
        <w:numPr>
          <w:ilvl w:val="1"/>
          <w:numId w:val="63"/>
        </w:numPr>
      </w:pPr>
      <w:r w:rsidRPr="004A5CEC">
        <w:t>A minimum of 3 different screen shots showing the progression.</w:t>
      </w:r>
    </w:p>
    <w:p w14:paraId="6F54EA2B" w14:textId="798852DF" w:rsidR="00A45D90" w:rsidRDefault="0054747B" w:rsidP="00A45D90">
      <w:pPr>
        <w:pStyle w:val="Header"/>
        <w:keepNext/>
        <w:keepLines/>
        <w:ind w:left="1440"/>
      </w:pPr>
      <w:r w:rsidRPr="0054747B">
        <w:drawing>
          <wp:inline distT="0" distB="0" distL="0" distR="0" wp14:anchorId="7DE0404D" wp14:editId="0082CB74">
            <wp:extent cx="4929133" cy="3052927"/>
            <wp:effectExtent l="0" t="0" r="5080" b="0"/>
            <wp:docPr id="1280440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4017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8278" cy="305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8330" w14:textId="42DC0DF6" w:rsidR="00433A8E" w:rsidRDefault="00433A8E" w:rsidP="00A45D90">
      <w:pPr>
        <w:pStyle w:val="Header"/>
        <w:keepNext/>
        <w:keepLines/>
        <w:ind w:left="1440"/>
      </w:pPr>
      <w:r w:rsidRPr="00433A8E">
        <w:lastRenderedPageBreak/>
        <w:drawing>
          <wp:inline distT="0" distB="0" distL="0" distR="0" wp14:anchorId="0F107EAC" wp14:editId="264DFD78">
            <wp:extent cx="4834243" cy="2741642"/>
            <wp:effectExtent l="0" t="0" r="5080" b="1905"/>
            <wp:docPr id="802727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2739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5079" cy="274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A86E" w14:textId="1AEC443C" w:rsidR="0054747B" w:rsidRDefault="00D5623D" w:rsidP="00A45D90">
      <w:pPr>
        <w:pStyle w:val="Header"/>
        <w:keepNext/>
        <w:keepLines/>
        <w:ind w:left="1440"/>
      </w:pPr>
      <w:r w:rsidRPr="00D5623D">
        <w:drawing>
          <wp:inline distT="0" distB="0" distL="0" distR="0" wp14:anchorId="75027947" wp14:editId="3BC31222">
            <wp:extent cx="4886001" cy="3026705"/>
            <wp:effectExtent l="0" t="0" r="0" b="2540"/>
            <wp:docPr id="188757945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79453" name="Picture 1" descr="A computer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866" cy="303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0D13" w14:textId="77777777" w:rsidR="00A45D90" w:rsidRPr="004A5CEC" w:rsidRDefault="00A45D90" w:rsidP="00A45D90">
      <w:pPr>
        <w:pStyle w:val="Header"/>
        <w:keepNext/>
        <w:keepLines/>
        <w:ind w:left="1440"/>
      </w:pPr>
    </w:p>
    <w:p w14:paraId="06630D0E" w14:textId="77777777" w:rsidR="004A5CEC" w:rsidRDefault="004A5CEC" w:rsidP="004A5CEC">
      <w:pPr>
        <w:pStyle w:val="Header"/>
        <w:keepNext/>
        <w:keepLines/>
        <w:numPr>
          <w:ilvl w:val="0"/>
          <w:numId w:val="63"/>
        </w:numPr>
      </w:pPr>
      <w:r w:rsidRPr="004A5CEC">
        <w:t>Screen shots of the form as seen when the program is executed.   </w:t>
      </w:r>
    </w:p>
    <w:p w14:paraId="60D02FAD" w14:textId="515D1061" w:rsidR="00433A8E" w:rsidRPr="004A5CEC" w:rsidRDefault="00433A8E" w:rsidP="00433A8E">
      <w:pPr>
        <w:pStyle w:val="Header"/>
        <w:keepNext/>
        <w:keepLines/>
        <w:ind w:left="720"/>
      </w:pPr>
      <w:r w:rsidRPr="00433A8E">
        <w:lastRenderedPageBreak/>
        <w:drawing>
          <wp:inline distT="0" distB="0" distL="0" distR="0" wp14:anchorId="7A4A4B6D" wp14:editId="4400024D">
            <wp:extent cx="5274190" cy="3080857"/>
            <wp:effectExtent l="0" t="0" r="3175" b="5715"/>
            <wp:docPr id="139799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900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1671" cy="308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8111" w14:textId="77777777" w:rsidR="004A5CEC" w:rsidRPr="004A5CEC" w:rsidRDefault="004A5CEC" w:rsidP="004A5CEC">
      <w:pPr>
        <w:pStyle w:val="Header"/>
        <w:keepNext/>
        <w:keepLines/>
        <w:numPr>
          <w:ilvl w:val="1"/>
          <w:numId w:val="63"/>
        </w:numPr>
      </w:pPr>
      <w:r w:rsidRPr="004A5CEC">
        <w:t>One Screen shot showing results with the following set of data being entered by the user:</w:t>
      </w:r>
    </w:p>
    <w:p w14:paraId="787C3EBE" w14:textId="77777777" w:rsidR="004A5CEC" w:rsidRDefault="004A5CEC" w:rsidP="004A5CEC">
      <w:pPr>
        <w:pStyle w:val="Header"/>
        <w:keepNext/>
        <w:keepLines/>
        <w:numPr>
          <w:ilvl w:val="2"/>
          <w:numId w:val="63"/>
        </w:numPr>
      </w:pPr>
      <w:r w:rsidRPr="004A5CEC">
        <w:t>Enter your name and covert it to Cipher Text</w:t>
      </w:r>
    </w:p>
    <w:p w14:paraId="770A1127" w14:textId="483B7885" w:rsidR="00433A8E" w:rsidRPr="004A5CEC" w:rsidRDefault="00433A8E" w:rsidP="00433A8E">
      <w:pPr>
        <w:pStyle w:val="Header"/>
        <w:keepNext/>
        <w:keepLines/>
        <w:ind w:left="2160"/>
      </w:pPr>
      <w:r w:rsidRPr="00433A8E">
        <w:drawing>
          <wp:inline distT="0" distB="0" distL="0" distR="0" wp14:anchorId="2C8B5C09" wp14:editId="79083451">
            <wp:extent cx="4653088" cy="2439874"/>
            <wp:effectExtent l="0" t="0" r="0" b="0"/>
            <wp:docPr id="1814437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3700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9428" cy="244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E97F" w14:textId="77777777" w:rsidR="004A5CEC" w:rsidRPr="004A5CEC" w:rsidRDefault="004A5CEC" w:rsidP="004A5CEC">
      <w:pPr>
        <w:pStyle w:val="Header"/>
        <w:keepNext/>
        <w:keepLines/>
        <w:numPr>
          <w:ilvl w:val="1"/>
          <w:numId w:val="63"/>
        </w:numPr>
      </w:pPr>
      <w:r w:rsidRPr="004A5CEC">
        <w:t>One Screen shot showing results with the following set of data being entered by the user:</w:t>
      </w:r>
    </w:p>
    <w:p w14:paraId="332D8B53" w14:textId="77777777" w:rsidR="004A5CEC" w:rsidRDefault="004A5CEC" w:rsidP="004A5CEC">
      <w:pPr>
        <w:pStyle w:val="Header"/>
        <w:keepNext/>
        <w:keepLines/>
        <w:numPr>
          <w:ilvl w:val="2"/>
          <w:numId w:val="63"/>
        </w:numPr>
      </w:pPr>
      <w:r w:rsidRPr="004A5CEC">
        <w:t>Enter Professor Greg Morris and convert it to Cipher Text</w:t>
      </w:r>
    </w:p>
    <w:p w14:paraId="0FC0A3A6" w14:textId="72AD6274" w:rsidR="00433A8E" w:rsidRPr="004A5CEC" w:rsidRDefault="00433A8E" w:rsidP="00433A8E">
      <w:pPr>
        <w:pStyle w:val="Header"/>
        <w:keepNext/>
        <w:keepLines/>
        <w:ind w:left="2160"/>
      </w:pPr>
      <w:r w:rsidRPr="00433A8E">
        <w:lastRenderedPageBreak/>
        <w:drawing>
          <wp:inline distT="0" distB="0" distL="0" distR="0" wp14:anchorId="00A6FF6B" wp14:editId="5DF6C17C">
            <wp:extent cx="4471933" cy="2293126"/>
            <wp:effectExtent l="0" t="0" r="5080" b="0"/>
            <wp:docPr id="10331570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5706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3176" cy="229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AEFD" w14:textId="77777777" w:rsidR="004A5CEC" w:rsidRPr="004A5CEC" w:rsidRDefault="004A5CEC" w:rsidP="004A5CEC">
      <w:pPr>
        <w:pStyle w:val="Header"/>
        <w:keepNext/>
        <w:keepLines/>
        <w:numPr>
          <w:ilvl w:val="1"/>
          <w:numId w:val="63"/>
        </w:numPr>
      </w:pPr>
      <w:r w:rsidRPr="004A5CEC">
        <w:t>One Screen shot showing results with the following set of data being entered by the user:</w:t>
      </w:r>
    </w:p>
    <w:p w14:paraId="33B416D3" w14:textId="77777777" w:rsidR="004A5CEC" w:rsidRDefault="004A5CEC" w:rsidP="004A5CEC">
      <w:pPr>
        <w:pStyle w:val="Header"/>
        <w:keepNext/>
        <w:keepLines/>
        <w:numPr>
          <w:ilvl w:val="2"/>
          <w:numId w:val="63"/>
        </w:numPr>
      </w:pPr>
      <w:r w:rsidRPr="004A5CEC">
        <w:t>Convert the following phrase to Cipher text:  Four Score and Seven Year ago.</w:t>
      </w:r>
    </w:p>
    <w:p w14:paraId="1552F0AB" w14:textId="6AD6A894" w:rsidR="00433A8E" w:rsidRPr="004A5CEC" w:rsidRDefault="00433A8E" w:rsidP="00433A8E">
      <w:pPr>
        <w:pStyle w:val="Header"/>
        <w:keepNext/>
        <w:keepLines/>
        <w:ind w:left="2160"/>
      </w:pPr>
      <w:r w:rsidRPr="00433A8E">
        <w:drawing>
          <wp:inline distT="0" distB="0" distL="0" distR="0" wp14:anchorId="480E2FAC" wp14:editId="09A6FB6D">
            <wp:extent cx="4566824" cy="2331673"/>
            <wp:effectExtent l="0" t="0" r="5715" b="0"/>
            <wp:docPr id="379942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4212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6636" cy="234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5A52" w14:textId="77777777" w:rsidR="004A5CEC" w:rsidRPr="004A5CEC" w:rsidRDefault="004A5CEC" w:rsidP="004A5CEC">
      <w:pPr>
        <w:pStyle w:val="Header"/>
        <w:keepNext/>
        <w:keepLines/>
        <w:numPr>
          <w:ilvl w:val="1"/>
          <w:numId w:val="63"/>
        </w:numPr>
      </w:pPr>
      <w:r w:rsidRPr="004A5CEC">
        <w:t>One Screen shot showing results with the following set of data being entered by the user:</w:t>
      </w:r>
    </w:p>
    <w:p w14:paraId="0681C213" w14:textId="77777777" w:rsidR="004A5CEC" w:rsidRDefault="004A5CEC" w:rsidP="004A5CEC">
      <w:pPr>
        <w:pStyle w:val="Header"/>
        <w:keepNext/>
        <w:keepLines/>
        <w:numPr>
          <w:ilvl w:val="2"/>
          <w:numId w:val="63"/>
        </w:numPr>
      </w:pPr>
      <w:r w:rsidRPr="004A5CEC">
        <w:t>For giggles, use your name as cipher text and covert it back to plain text to see what it says</w:t>
      </w:r>
    </w:p>
    <w:p w14:paraId="66672B09" w14:textId="61C279CE" w:rsidR="00433A8E" w:rsidRPr="004A5CEC" w:rsidRDefault="00E31584" w:rsidP="00433A8E">
      <w:pPr>
        <w:pStyle w:val="Header"/>
        <w:keepNext/>
        <w:keepLines/>
        <w:ind w:left="2160"/>
      </w:pPr>
      <w:r w:rsidRPr="00E31584">
        <w:drawing>
          <wp:inline distT="0" distB="0" distL="0" distR="0" wp14:anchorId="7CC7C799" wp14:editId="5884BEC1">
            <wp:extent cx="4851496" cy="2460904"/>
            <wp:effectExtent l="0" t="0" r="6350" b="0"/>
            <wp:docPr id="471570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7065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6999" cy="24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14EA" w14:textId="77777777" w:rsidR="004A5CEC" w:rsidRPr="004A5CEC" w:rsidRDefault="004A5CEC" w:rsidP="004A5CEC">
      <w:pPr>
        <w:pStyle w:val="Header"/>
        <w:keepNext/>
        <w:keepLines/>
        <w:numPr>
          <w:ilvl w:val="1"/>
          <w:numId w:val="63"/>
        </w:numPr>
      </w:pPr>
      <w:r w:rsidRPr="004A5CEC">
        <w:lastRenderedPageBreak/>
        <w:t>One Screen shot showing results with the following set of data being entered by the user:</w:t>
      </w:r>
    </w:p>
    <w:p w14:paraId="66D22FD2" w14:textId="77777777" w:rsidR="004A5CEC" w:rsidRDefault="004A5CEC" w:rsidP="004A5CEC">
      <w:pPr>
        <w:pStyle w:val="Header"/>
        <w:keepNext/>
        <w:keepLines/>
        <w:numPr>
          <w:ilvl w:val="2"/>
          <w:numId w:val="63"/>
        </w:numPr>
      </w:pPr>
      <w:r w:rsidRPr="004A5CEC">
        <w:t>Show the plaintext of the following cipher text phrase: "HfVFo EIcN OFv oI MkX np"</w:t>
      </w:r>
    </w:p>
    <w:p w14:paraId="24F57C9F" w14:textId="04E8BC3B" w:rsidR="00433A8E" w:rsidRPr="004A5CEC" w:rsidRDefault="00433A8E" w:rsidP="00433A8E">
      <w:pPr>
        <w:pStyle w:val="Header"/>
        <w:keepNext/>
        <w:keepLines/>
        <w:ind w:left="2160"/>
      </w:pPr>
      <w:r w:rsidRPr="00433A8E">
        <w:drawing>
          <wp:inline distT="0" distB="0" distL="0" distR="0" wp14:anchorId="6F89C5AC" wp14:editId="1E639543">
            <wp:extent cx="4851496" cy="2468228"/>
            <wp:effectExtent l="0" t="0" r="6350" b="8890"/>
            <wp:docPr id="4924874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8744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5520" cy="247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6AD3" w14:textId="77777777" w:rsidR="004A5CEC" w:rsidRPr="004A5CEC" w:rsidRDefault="004A5CEC" w:rsidP="004A5CEC">
      <w:pPr>
        <w:pStyle w:val="Header"/>
        <w:keepNext/>
        <w:keepLines/>
        <w:numPr>
          <w:ilvl w:val="1"/>
          <w:numId w:val="63"/>
        </w:numPr>
      </w:pPr>
      <w:r w:rsidRPr="004A5CEC">
        <w:t>One Screen shot showing results with the following set of data being entered by the user: (error case)</w:t>
      </w:r>
    </w:p>
    <w:p w14:paraId="07EBEAD6" w14:textId="77777777" w:rsidR="004A5CEC" w:rsidRDefault="004A5CEC" w:rsidP="004A5CEC">
      <w:pPr>
        <w:pStyle w:val="Header"/>
        <w:keepNext/>
        <w:keepLines/>
        <w:numPr>
          <w:ilvl w:val="2"/>
          <w:numId w:val="63"/>
        </w:numPr>
      </w:pPr>
      <w:r w:rsidRPr="004A5CEC">
        <w:t>Show the error when you try and convert an empty input to cipher text</w:t>
      </w:r>
    </w:p>
    <w:p w14:paraId="4BEA8CB2" w14:textId="53FDC05B" w:rsidR="00433A8E" w:rsidRPr="004A5CEC" w:rsidRDefault="00433A8E" w:rsidP="00433A8E">
      <w:pPr>
        <w:pStyle w:val="Header"/>
        <w:keepNext/>
        <w:keepLines/>
        <w:ind w:left="2160"/>
      </w:pPr>
      <w:r w:rsidRPr="00433A8E">
        <w:drawing>
          <wp:inline distT="0" distB="0" distL="0" distR="0" wp14:anchorId="48C9545A" wp14:editId="3DD8DC98">
            <wp:extent cx="4921481" cy="3028375"/>
            <wp:effectExtent l="0" t="0" r="0" b="635"/>
            <wp:docPr id="1134230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3053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9795" cy="303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C07B" w14:textId="77777777" w:rsidR="004A5CEC" w:rsidRPr="004A5CEC" w:rsidRDefault="004A5CEC" w:rsidP="004A5CEC">
      <w:pPr>
        <w:pStyle w:val="Header"/>
        <w:keepNext/>
        <w:keepLines/>
        <w:numPr>
          <w:ilvl w:val="1"/>
          <w:numId w:val="63"/>
        </w:numPr>
      </w:pPr>
      <w:r w:rsidRPr="004A5CEC">
        <w:t>One Screen Shot showing the Message Box when you exit the application that says how many Messages were converted</w:t>
      </w:r>
    </w:p>
    <w:p w14:paraId="1890CCA8" w14:textId="77777777" w:rsidR="004A5CEC" w:rsidRDefault="004A5CEC" w:rsidP="004A5CEC">
      <w:pPr>
        <w:pStyle w:val="Header"/>
        <w:keepNext/>
        <w:keepLines/>
        <w:numPr>
          <w:ilvl w:val="2"/>
          <w:numId w:val="63"/>
        </w:numPr>
      </w:pPr>
      <w:r w:rsidRPr="004A5CEC">
        <w:t>Be sure to show that you have converted both types of messages (Plain to Cipher and Cipher to Plain)</w:t>
      </w:r>
    </w:p>
    <w:p w14:paraId="6DE03473" w14:textId="545B426C" w:rsidR="00433A8E" w:rsidRPr="004A5CEC" w:rsidRDefault="00433A8E" w:rsidP="00433A8E">
      <w:pPr>
        <w:pStyle w:val="Header"/>
        <w:keepNext/>
        <w:keepLines/>
        <w:ind w:left="2160"/>
      </w:pPr>
      <w:r w:rsidRPr="00433A8E">
        <w:lastRenderedPageBreak/>
        <w:drawing>
          <wp:inline distT="0" distB="0" distL="0" distR="0" wp14:anchorId="4C1000D3" wp14:editId="29007F1D">
            <wp:extent cx="4516093" cy="2563483"/>
            <wp:effectExtent l="0" t="0" r="0" b="8890"/>
            <wp:docPr id="1471587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8705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6090" cy="256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815B0" w14:textId="77777777" w:rsidR="004A5CEC" w:rsidRDefault="004A5CEC" w:rsidP="004A5CEC">
      <w:pPr>
        <w:pStyle w:val="Header"/>
        <w:keepNext/>
        <w:keepLines/>
        <w:numPr>
          <w:ilvl w:val="1"/>
          <w:numId w:val="63"/>
        </w:numPr>
      </w:pPr>
      <w:r w:rsidRPr="004A5CEC">
        <w:t>the form as it starts (</w:t>
      </w:r>
      <w:r w:rsidRPr="004A5CEC">
        <w:rPr>
          <w:b/>
          <w:bCs/>
        </w:rPr>
        <w:t>Program Initiation</w:t>
      </w:r>
      <w:r w:rsidRPr="004A5CEC">
        <w:t>)</w:t>
      </w:r>
    </w:p>
    <w:p w14:paraId="109F92B7" w14:textId="5537AF0C" w:rsidR="00433A8E" w:rsidRPr="004A5CEC" w:rsidRDefault="00433A8E" w:rsidP="00433A8E">
      <w:pPr>
        <w:pStyle w:val="Header"/>
        <w:keepNext/>
        <w:keepLines/>
        <w:ind w:left="1440"/>
      </w:pPr>
      <w:r w:rsidRPr="00433A8E">
        <w:drawing>
          <wp:inline distT="0" distB="0" distL="0" distR="0" wp14:anchorId="5443511A" wp14:editId="7C74F0CD">
            <wp:extent cx="5015397" cy="3124023"/>
            <wp:effectExtent l="0" t="0" r="0" b="635"/>
            <wp:docPr id="1042920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2013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1507" cy="312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B8F1" w14:textId="77777777" w:rsidR="004A5CEC" w:rsidRDefault="004A5CEC" w:rsidP="004A5CEC">
      <w:pPr>
        <w:pStyle w:val="Header"/>
        <w:keepNext/>
        <w:keepLines/>
        <w:numPr>
          <w:ilvl w:val="1"/>
          <w:numId w:val="63"/>
        </w:numPr>
      </w:pPr>
      <w:r w:rsidRPr="004A5CEC">
        <w:t>the form after the Reset button is used (</w:t>
      </w:r>
      <w:r w:rsidRPr="004A5CEC">
        <w:rPr>
          <w:b/>
          <w:bCs/>
        </w:rPr>
        <w:t>Functional Operation</w:t>
      </w:r>
      <w:r w:rsidRPr="004A5CEC">
        <w:t>)</w:t>
      </w:r>
    </w:p>
    <w:p w14:paraId="10BE5030" w14:textId="2AB6AEEE" w:rsidR="00433A8E" w:rsidRPr="004A5CEC" w:rsidRDefault="00433A8E" w:rsidP="00433A8E">
      <w:pPr>
        <w:pStyle w:val="Header"/>
        <w:keepNext/>
        <w:keepLines/>
        <w:ind w:left="1440"/>
      </w:pPr>
      <w:r w:rsidRPr="00433A8E">
        <w:lastRenderedPageBreak/>
        <w:drawing>
          <wp:inline distT="0" distB="0" distL="0" distR="0" wp14:anchorId="3D61A386" wp14:editId="0F199AD0">
            <wp:extent cx="6309360" cy="3180715"/>
            <wp:effectExtent l="0" t="0" r="0" b="635"/>
            <wp:docPr id="861444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4427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76B6" w14:textId="754C8D5E" w:rsidR="00A426C3" w:rsidRPr="00D81515" w:rsidRDefault="00A426C3" w:rsidP="00E31584">
      <w:pPr>
        <w:pStyle w:val="Header"/>
        <w:keepNext/>
        <w:keepLines/>
      </w:pPr>
    </w:p>
    <w:sectPr w:rsidR="00A426C3" w:rsidRPr="00D81515" w:rsidSect="00F36394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1C0FC" w14:textId="77777777" w:rsidR="008F3836" w:rsidRDefault="008F3836">
      <w:r>
        <w:separator/>
      </w:r>
    </w:p>
  </w:endnote>
  <w:endnote w:type="continuationSeparator" w:id="0">
    <w:p w14:paraId="294F2B26" w14:textId="77777777" w:rsidR="008F3836" w:rsidRDefault="008F3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37B9" w14:textId="77777777" w:rsidR="00333BE8" w:rsidRDefault="00333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CD7CD" w14:textId="77777777" w:rsidR="008F3836" w:rsidRDefault="008F3836">
      <w:r>
        <w:separator/>
      </w:r>
    </w:p>
  </w:footnote>
  <w:footnote w:type="continuationSeparator" w:id="0">
    <w:p w14:paraId="277DD024" w14:textId="77777777" w:rsidR="008F3836" w:rsidRDefault="008F38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2CD2" w14:textId="77777777" w:rsidR="00333BE8" w:rsidRDefault="00333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DC74" w14:textId="77777777" w:rsidR="00333BE8" w:rsidRDefault="00333B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43B3" w14:textId="77777777" w:rsidR="00333BE8" w:rsidRDefault="00333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1441682"/>
    <w:multiLevelType w:val="multilevel"/>
    <w:tmpl w:val="6298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3C4AB9"/>
    <w:multiLevelType w:val="multilevel"/>
    <w:tmpl w:val="DEAE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19ED54BB"/>
    <w:multiLevelType w:val="multilevel"/>
    <w:tmpl w:val="BD4E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5FE4A5B"/>
    <w:multiLevelType w:val="multilevel"/>
    <w:tmpl w:val="AA3C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2A9423D1"/>
    <w:multiLevelType w:val="multilevel"/>
    <w:tmpl w:val="5F50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8022CB"/>
    <w:multiLevelType w:val="multilevel"/>
    <w:tmpl w:val="1DAC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38531A52"/>
    <w:multiLevelType w:val="multilevel"/>
    <w:tmpl w:val="BE48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44CD1FBE"/>
    <w:multiLevelType w:val="multilevel"/>
    <w:tmpl w:val="DDBC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393027"/>
    <w:multiLevelType w:val="multilevel"/>
    <w:tmpl w:val="F0F0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8D3375B"/>
    <w:multiLevelType w:val="multilevel"/>
    <w:tmpl w:val="AA9E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DED6667"/>
    <w:multiLevelType w:val="multilevel"/>
    <w:tmpl w:val="930A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9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D447815"/>
    <w:multiLevelType w:val="multilevel"/>
    <w:tmpl w:val="2F7AA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DA91213"/>
    <w:multiLevelType w:val="multilevel"/>
    <w:tmpl w:val="47AC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18529">
    <w:abstractNumId w:val="32"/>
  </w:num>
  <w:num w:numId="2" w16cid:durableId="2705448">
    <w:abstractNumId w:val="29"/>
  </w:num>
  <w:num w:numId="3" w16cid:durableId="1407535467">
    <w:abstractNumId w:val="52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59"/>
  </w:num>
  <w:num w:numId="15" w16cid:durableId="171842777">
    <w:abstractNumId w:val="43"/>
  </w:num>
  <w:num w:numId="16" w16cid:durableId="331756958">
    <w:abstractNumId w:val="60"/>
  </w:num>
  <w:num w:numId="17" w16cid:durableId="394163275">
    <w:abstractNumId w:val="19"/>
  </w:num>
  <w:num w:numId="18" w16cid:durableId="1599367431">
    <w:abstractNumId w:val="47"/>
  </w:num>
  <w:num w:numId="19" w16cid:durableId="1159080007">
    <w:abstractNumId w:val="54"/>
  </w:num>
  <w:num w:numId="20" w16cid:durableId="2085181276">
    <w:abstractNumId w:val="22"/>
  </w:num>
  <w:num w:numId="21" w16cid:durableId="1439792786">
    <w:abstractNumId w:val="51"/>
  </w:num>
  <w:num w:numId="22" w16cid:durableId="960847430">
    <w:abstractNumId w:val="38"/>
  </w:num>
  <w:num w:numId="23" w16cid:durableId="1405180339">
    <w:abstractNumId w:val="42"/>
  </w:num>
  <w:num w:numId="24" w16cid:durableId="1226600701">
    <w:abstractNumId w:val="45"/>
  </w:num>
  <w:num w:numId="25" w16cid:durableId="1935628534">
    <w:abstractNumId w:val="41"/>
  </w:num>
  <w:num w:numId="26" w16cid:durableId="1104224543">
    <w:abstractNumId w:val="14"/>
  </w:num>
  <w:num w:numId="27" w16cid:durableId="1255554483">
    <w:abstractNumId w:val="58"/>
  </w:num>
  <w:num w:numId="28" w16cid:durableId="1394962577">
    <w:abstractNumId w:val="35"/>
  </w:num>
  <w:num w:numId="29" w16cid:durableId="2009139525">
    <w:abstractNumId w:val="57"/>
  </w:num>
  <w:num w:numId="30" w16cid:durableId="1677924814">
    <w:abstractNumId w:val="49"/>
  </w:num>
  <w:num w:numId="31" w16cid:durableId="1180852762">
    <w:abstractNumId w:val="23"/>
  </w:num>
  <w:num w:numId="32" w16cid:durableId="30231530">
    <w:abstractNumId w:val="56"/>
  </w:num>
  <w:num w:numId="33" w16cid:durableId="261838660">
    <w:abstractNumId w:val="25"/>
  </w:num>
  <w:num w:numId="34" w16cid:durableId="160506555">
    <w:abstractNumId w:val="39"/>
  </w:num>
  <w:num w:numId="35" w16cid:durableId="991256621">
    <w:abstractNumId w:val="20"/>
  </w:num>
  <w:num w:numId="36" w16cid:durableId="166941077">
    <w:abstractNumId w:val="21"/>
  </w:num>
  <w:num w:numId="37" w16cid:durableId="1746149623">
    <w:abstractNumId w:val="46"/>
  </w:num>
  <w:num w:numId="38" w16cid:durableId="182060780">
    <w:abstractNumId w:val="48"/>
  </w:num>
  <w:num w:numId="39" w16cid:durableId="610941282">
    <w:abstractNumId w:val="50"/>
  </w:num>
  <w:num w:numId="40" w16cid:durableId="2062747362">
    <w:abstractNumId w:val="16"/>
  </w:num>
  <w:num w:numId="41" w16cid:durableId="2050372844">
    <w:abstractNumId w:val="15"/>
  </w:num>
  <w:num w:numId="42" w16cid:durableId="637691082">
    <w:abstractNumId w:val="27"/>
  </w:num>
  <w:num w:numId="43" w16cid:durableId="22750116">
    <w:abstractNumId w:val="30"/>
  </w:num>
  <w:num w:numId="44" w16cid:durableId="743064691">
    <w:abstractNumId w:val="36"/>
  </w:num>
  <w:num w:numId="45" w16cid:durableId="845752791">
    <w:abstractNumId w:val="28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6"/>
  </w:num>
  <w:num w:numId="50" w16cid:durableId="295985580">
    <w:abstractNumId w:val="13"/>
  </w:num>
  <w:num w:numId="51" w16cid:durableId="26371108">
    <w:abstractNumId w:val="18"/>
  </w:num>
  <w:num w:numId="52" w16cid:durableId="1423797818">
    <w:abstractNumId w:val="62"/>
  </w:num>
  <w:num w:numId="53" w16cid:durableId="1898122324">
    <w:abstractNumId w:val="33"/>
  </w:num>
  <w:num w:numId="54" w16cid:durableId="1539852680">
    <w:abstractNumId w:val="17"/>
  </w:num>
  <w:num w:numId="55" w16cid:durableId="1764910488">
    <w:abstractNumId w:val="34"/>
  </w:num>
  <w:num w:numId="56" w16cid:durableId="882131725">
    <w:abstractNumId w:val="37"/>
  </w:num>
  <w:num w:numId="57" w16cid:durableId="1450395249">
    <w:abstractNumId w:val="40"/>
  </w:num>
  <w:num w:numId="58" w16cid:durableId="1779254682">
    <w:abstractNumId w:val="24"/>
  </w:num>
  <w:num w:numId="59" w16cid:durableId="259803386">
    <w:abstractNumId w:val="55"/>
  </w:num>
  <w:num w:numId="60" w16cid:durableId="1521312972">
    <w:abstractNumId w:val="53"/>
  </w:num>
  <w:num w:numId="61" w16cid:durableId="1697805065">
    <w:abstractNumId w:val="31"/>
  </w:num>
  <w:num w:numId="62" w16cid:durableId="459155306">
    <w:abstractNumId w:val="61"/>
  </w:num>
  <w:num w:numId="63" w16cid:durableId="83912480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54E7F"/>
    <w:rsid w:val="00062362"/>
    <w:rsid w:val="00070419"/>
    <w:rsid w:val="00083BFE"/>
    <w:rsid w:val="000A0C86"/>
    <w:rsid w:val="000A14BA"/>
    <w:rsid w:val="000A3461"/>
    <w:rsid w:val="000D364E"/>
    <w:rsid w:val="000E236D"/>
    <w:rsid w:val="000E24E9"/>
    <w:rsid w:val="000E72D1"/>
    <w:rsid w:val="000F6B06"/>
    <w:rsid w:val="0011351B"/>
    <w:rsid w:val="00120EF5"/>
    <w:rsid w:val="001212C7"/>
    <w:rsid w:val="00132B06"/>
    <w:rsid w:val="00136515"/>
    <w:rsid w:val="00156EB9"/>
    <w:rsid w:val="001637B6"/>
    <w:rsid w:val="00190498"/>
    <w:rsid w:val="001C1BB2"/>
    <w:rsid w:val="001D2378"/>
    <w:rsid w:val="001E7D64"/>
    <w:rsid w:val="001F7408"/>
    <w:rsid w:val="00263D8E"/>
    <w:rsid w:val="00267904"/>
    <w:rsid w:val="00272DDC"/>
    <w:rsid w:val="002748C3"/>
    <w:rsid w:val="00290966"/>
    <w:rsid w:val="00290B40"/>
    <w:rsid w:val="002A0E97"/>
    <w:rsid w:val="002A7C5E"/>
    <w:rsid w:val="002D7ED5"/>
    <w:rsid w:val="002E4C58"/>
    <w:rsid w:val="002F442D"/>
    <w:rsid w:val="00324F8B"/>
    <w:rsid w:val="00333BE8"/>
    <w:rsid w:val="00364A68"/>
    <w:rsid w:val="003832C6"/>
    <w:rsid w:val="003A241A"/>
    <w:rsid w:val="003A46F9"/>
    <w:rsid w:val="003D4FAB"/>
    <w:rsid w:val="003D5324"/>
    <w:rsid w:val="003F5DDE"/>
    <w:rsid w:val="00400738"/>
    <w:rsid w:val="00403DFB"/>
    <w:rsid w:val="00407477"/>
    <w:rsid w:val="00410BBA"/>
    <w:rsid w:val="0041239F"/>
    <w:rsid w:val="004169F6"/>
    <w:rsid w:val="00432E59"/>
    <w:rsid w:val="00433A8E"/>
    <w:rsid w:val="00433C2B"/>
    <w:rsid w:val="00435BC5"/>
    <w:rsid w:val="00441142"/>
    <w:rsid w:val="00442D16"/>
    <w:rsid w:val="00444FE8"/>
    <w:rsid w:val="004455C4"/>
    <w:rsid w:val="00451A38"/>
    <w:rsid w:val="00452B85"/>
    <w:rsid w:val="00454F12"/>
    <w:rsid w:val="0047415B"/>
    <w:rsid w:val="00497330"/>
    <w:rsid w:val="004A5CEC"/>
    <w:rsid w:val="004C1E16"/>
    <w:rsid w:val="004D1541"/>
    <w:rsid w:val="004E5377"/>
    <w:rsid w:val="00503412"/>
    <w:rsid w:val="005304CC"/>
    <w:rsid w:val="0054747B"/>
    <w:rsid w:val="00552532"/>
    <w:rsid w:val="00554B88"/>
    <w:rsid w:val="005623D4"/>
    <w:rsid w:val="0057098F"/>
    <w:rsid w:val="00575FE8"/>
    <w:rsid w:val="00592D61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51CFC"/>
    <w:rsid w:val="00657A13"/>
    <w:rsid w:val="00664D22"/>
    <w:rsid w:val="0066690D"/>
    <w:rsid w:val="0069127E"/>
    <w:rsid w:val="006B62CB"/>
    <w:rsid w:val="006C12D7"/>
    <w:rsid w:val="006C221B"/>
    <w:rsid w:val="006C312A"/>
    <w:rsid w:val="006E198A"/>
    <w:rsid w:val="006E69DA"/>
    <w:rsid w:val="00733FE2"/>
    <w:rsid w:val="00740074"/>
    <w:rsid w:val="00745367"/>
    <w:rsid w:val="00751663"/>
    <w:rsid w:val="00754238"/>
    <w:rsid w:val="00755C94"/>
    <w:rsid w:val="00780C6E"/>
    <w:rsid w:val="00795FCA"/>
    <w:rsid w:val="007A1240"/>
    <w:rsid w:val="007A68B4"/>
    <w:rsid w:val="007E755A"/>
    <w:rsid w:val="007F327C"/>
    <w:rsid w:val="007F5540"/>
    <w:rsid w:val="007F571F"/>
    <w:rsid w:val="00806989"/>
    <w:rsid w:val="00810278"/>
    <w:rsid w:val="0081337E"/>
    <w:rsid w:val="00815EC8"/>
    <w:rsid w:val="0082144A"/>
    <w:rsid w:val="008419C2"/>
    <w:rsid w:val="00844205"/>
    <w:rsid w:val="008459FC"/>
    <w:rsid w:val="00845FFF"/>
    <w:rsid w:val="00854393"/>
    <w:rsid w:val="008557E0"/>
    <w:rsid w:val="0086759E"/>
    <w:rsid w:val="00867BAE"/>
    <w:rsid w:val="008801DF"/>
    <w:rsid w:val="008825B0"/>
    <w:rsid w:val="00891A53"/>
    <w:rsid w:val="008947E3"/>
    <w:rsid w:val="00897BF2"/>
    <w:rsid w:val="008A31F5"/>
    <w:rsid w:val="008B20B2"/>
    <w:rsid w:val="008B2B93"/>
    <w:rsid w:val="008E3E02"/>
    <w:rsid w:val="008E4AF8"/>
    <w:rsid w:val="008E79B1"/>
    <w:rsid w:val="008F3836"/>
    <w:rsid w:val="008F3AAC"/>
    <w:rsid w:val="009259D2"/>
    <w:rsid w:val="00927651"/>
    <w:rsid w:val="00941692"/>
    <w:rsid w:val="00947849"/>
    <w:rsid w:val="009663E6"/>
    <w:rsid w:val="0098061D"/>
    <w:rsid w:val="00982292"/>
    <w:rsid w:val="0098270C"/>
    <w:rsid w:val="009878A7"/>
    <w:rsid w:val="0099121C"/>
    <w:rsid w:val="00992B5E"/>
    <w:rsid w:val="009A25F0"/>
    <w:rsid w:val="009A28E7"/>
    <w:rsid w:val="009A4353"/>
    <w:rsid w:val="009C12C0"/>
    <w:rsid w:val="009C13AD"/>
    <w:rsid w:val="009C1AFE"/>
    <w:rsid w:val="009C296E"/>
    <w:rsid w:val="009D3A86"/>
    <w:rsid w:val="009E4BA2"/>
    <w:rsid w:val="009E640E"/>
    <w:rsid w:val="00A019C4"/>
    <w:rsid w:val="00A056DA"/>
    <w:rsid w:val="00A05F5B"/>
    <w:rsid w:val="00A063B3"/>
    <w:rsid w:val="00A06E59"/>
    <w:rsid w:val="00A17B91"/>
    <w:rsid w:val="00A278D4"/>
    <w:rsid w:val="00A3356F"/>
    <w:rsid w:val="00A343DB"/>
    <w:rsid w:val="00A36811"/>
    <w:rsid w:val="00A426C3"/>
    <w:rsid w:val="00A44E8D"/>
    <w:rsid w:val="00A45D90"/>
    <w:rsid w:val="00A46BEA"/>
    <w:rsid w:val="00A52667"/>
    <w:rsid w:val="00A84450"/>
    <w:rsid w:val="00A86148"/>
    <w:rsid w:val="00AA09BD"/>
    <w:rsid w:val="00AB7BA8"/>
    <w:rsid w:val="00AC2784"/>
    <w:rsid w:val="00AD339A"/>
    <w:rsid w:val="00AD571F"/>
    <w:rsid w:val="00AE49AB"/>
    <w:rsid w:val="00AF4726"/>
    <w:rsid w:val="00AF5CD8"/>
    <w:rsid w:val="00B06F45"/>
    <w:rsid w:val="00B079BF"/>
    <w:rsid w:val="00B21EB5"/>
    <w:rsid w:val="00B33CB9"/>
    <w:rsid w:val="00B54893"/>
    <w:rsid w:val="00B73AC4"/>
    <w:rsid w:val="00BA4951"/>
    <w:rsid w:val="00BB64C5"/>
    <w:rsid w:val="00BC01C9"/>
    <w:rsid w:val="00BC1A80"/>
    <w:rsid w:val="00BD385C"/>
    <w:rsid w:val="00BE1AD9"/>
    <w:rsid w:val="00BE3EDC"/>
    <w:rsid w:val="00C20AAC"/>
    <w:rsid w:val="00C21718"/>
    <w:rsid w:val="00C23549"/>
    <w:rsid w:val="00C513CA"/>
    <w:rsid w:val="00C60E53"/>
    <w:rsid w:val="00C613F8"/>
    <w:rsid w:val="00C70F72"/>
    <w:rsid w:val="00C7429A"/>
    <w:rsid w:val="00C76CE4"/>
    <w:rsid w:val="00C82862"/>
    <w:rsid w:val="00C83C9E"/>
    <w:rsid w:val="00CF3822"/>
    <w:rsid w:val="00D068CB"/>
    <w:rsid w:val="00D33187"/>
    <w:rsid w:val="00D47651"/>
    <w:rsid w:val="00D548CC"/>
    <w:rsid w:val="00D5623D"/>
    <w:rsid w:val="00D62027"/>
    <w:rsid w:val="00D71E52"/>
    <w:rsid w:val="00D72586"/>
    <w:rsid w:val="00D72A52"/>
    <w:rsid w:val="00D76BB4"/>
    <w:rsid w:val="00D81515"/>
    <w:rsid w:val="00D82CA2"/>
    <w:rsid w:val="00D833C6"/>
    <w:rsid w:val="00D85748"/>
    <w:rsid w:val="00DA2F2A"/>
    <w:rsid w:val="00DA48F5"/>
    <w:rsid w:val="00DC5902"/>
    <w:rsid w:val="00DE2174"/>
    <w:rsid w:val="00E00436"/>
    <w:rsid w:val="00E0413C"/>
    <w:rsid w:val="00E070EC"/>
    <w:rsid w:val="00E12CCA"/>
    <w:rsid w:val="00E1377B"/>
    <w:rsid w:val="00E31584"/>
    <w:rsid w:val="00E327C8"/>
    <w:rsid w:val="00E32ED2"/>
    <w:rsid w:val="00E46979"/>
    <w:rsid w:val="00E56A1E"/>
    <w:rsid w:val="00E659E8"/>
    <w:rsid w:val="00E6784F"/>
    <w:rsid w:val="00EA5216"/>
    <w:rsid w:val="00EB1261"/>
    <w:rsid w:val="00EB2D1D"/>
    <w:rsid w:val="00EB502E"/>
    <w:rsid w:val="00EC7E8B"/>
    <w:rsid w:val="00ED7652"/>
    <w:rsid w:val="00EF3CD6"/>
    <w:rsid w:val="00EF5976"/>
    <w:rsid w:val="00F1793A"/>
    <w:rsid w:val="00F20593"/>
    <w:rsid w:val="00F36394"/>
    <w:rsid w:val="00F44EBF"/>
    <w:rsid w:val="00F8124B"/>
    <w:rsid w:val="00F81438"/>
    <w:rsid w:val="00F8235B"/>
    <w:rsid w:val="00F86838"/>
    <w:rsid w:val="00FA5148"/>
    <w:rsid w:val="00FB17DE"/>
    <w:rsid w:val="00FB2540"/>
    <w:rsid w:val="00FB5089"/>
    <w:rsid w:val="00FB5D7D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2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</Template>
  <TotalTime>0</TotalTime>
  <Pages>7</Pages>
  <Words>259</Words>
  <Characters>1506</Characters>
  <Application>Microsoft Office Word</Application>
  <DocSecurity>0</DocSecurity>
  <Lines>136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1648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2025-11-23T19:27:00Z</dcterms:created>
  <dcterms:modified xsi:type="dcterms:W3CDTF">2025-11-23T19:29:00Z</dcterms:modified>
</cp:coreProperties>
</file>