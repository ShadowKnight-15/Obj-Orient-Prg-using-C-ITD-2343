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4C1BD3E" w:rsidR="00272DDC" w:rsidRPr="006E6826" w:rsidRDefault="000A3461" w:rsidP="007F5540">
            <w:pPr>
              <w:keepNext/>
              <w:keepLines/>
            </w:pPr>
            <w:r>
              <w:t>Eric Christensen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35FBF7F0" w:rsidR="00272DDC" w:rsidRPr="006E6826" w:rsidRDefault="00C3522E" w:rsidP="007F5540">
            <w:pPr>
              <w:keepNext/>
              <w:keepLines/>
            </w:pPr>
            <w:r>
              <w:t>Nov</w:t>
            </w:r>
            <w:r w:rsidR="00EC08BC">
              <w:t xml:space="preserve"> </w:t>
            </w:r>
            <w:r w:rsidR="005B0993">
              <w:t>11</w:t>
            </w:r>
            <w:r w:rsidR="000A3461">
              <w:t>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2B1B738D" w:rsidR="00D76BB4" w:rsidRDefault="00FB17D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Week </w:t>
      </w:r>
      <w:r w:rsidR="005B0993">
        <w:t>10</w:t>
      </w:r>
      <w:r>
        <w:t xml:space="preserve"> – Programming Lab</w:t>
      </w:r>
    </w:p>
    <w:p w14:paraId="0998399F" w14:textId="77777777" w:rsidR="00C3522E" w:rsidRDefault="00C3522E" w:rsidP="00C3522E">
      <w:pPr>
        <w:pStyle w:val="Header"/>
        <w:keepNext/>
        <w:keepLines/>
      </w:pPr>
    </w:p>
    <w:p w14:paraId="1D0186AA" w14:textId="77777777" w:rsidR="005B0993" w:rsidRPr="005B0993" w:rsidRDefault="005B0993" w:rsidP="005B0993">
      <w:pPr>
        <w:pStyle w:val="Header"/>
        <w:keepNext/>
        <w:keepLines/>
      </w:pPr>
      <w:r w:rsidRPr="005B0993">
        <w:rPr>
          <w:b/>
          <w:bCs/>
        </w:rPr>
        <w:t>Screen Shots needed for Submission:</w:t>
      </w:r>
    </w:p>
    <w:p w14:paraId="5E97D769" w14:textId="77777777" w:rsidR="005B0993" w:rsidRPr="005B0993" w:rsidRDefault="005B0993" w:rsidP="005B0993">
      <w:pPr>
        <w:pStyle w:val="Header"/>
        <w:keepNext/>
        <w:keepLines/>
        <w:numPr>
          <w:ilvl w:val="0"/>
          <w:numId w:val="78"/>
        </w:numPr>
      </w:pPr>
      <w:r w:rsidRPr="005B0993">
        <w:t>Make a screen shot for each of the following points in the creation process</w:t>
      </w:r>
    </w:p>
    <w:p w14:paraId="4EECEB61" w14:textId="77777777" w:rsidR="008978EF" w:rsidRDefault="005B0993" w:rsidP="005B0993">
      <w:pPr>
        <w:pStyle w:val="Header"/>
        <w:keepNext/>
        <w:keepLines/>
        <w:numPr>
          <w:ilvl w:val="1"/>
          <w:numId w:val="78"/>
        </w:numPr>
      </w:pPr>
      <w:r w:rsidRPr="005B0993">
        <w:t>The form after you have completed all the visual changes specified in the UI design.  many of the changes will not show in a screen shot but the color change will</w:t>
      </w:r>
    </w:p>
    <w:p w14:paraId="022FC512" w14:textId="09235FD3" w:rsidR="005B0993" w:rsidRPr="005B0993" w:rsidRDefault="008978EF" w:rsidP="008978EF">
      <w:pPr>
        <w:pStyle w:val="Header"/>
        <w:keepNext/>
        <w:keepLines/>
        <w:ind w:left="1440"/>
      </w:pPr>
      <w:r w:rsidRPr="008978EF">
        <w:drawing>
          <wp:inline distT="0" distB="0" distL="0" distR="0" wp14:anchorId="2D1FD069" wp14:editId="454A1B56">
            <wp:extent cx="5377707" cy="2969754"/>
            <wp:effectExtent l="0" t="0" r="0" b="2540"/>
            <wp:docPr id="158672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9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273" cy="297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993" w:rsidRPr="005B0993">
        <w:br/>
      </w:r>
    </w:p>
    <w:p w14:paraId="071FF89B" w14:textId="77777777" w:rsidR="008978EF" w:rsidRDefault="005B0993" w:rsidP="005B0993">
      <w:pPr>
        <w:pStyle w:val="Header"/>
        <w:keepNext/>
        <w:keepLines/>
        <w:numPr>
          <w:ilvl w:val="0"/>
          <w:numId w:val="78"/>
        </w:numPr>
      </w:pPr>
      <w:r w:rsidRPr="005B0993">
        <w:t>Run the application in debug mode, screen shot the whole screen showing the form starting up</w:t>
      </w:r>
    </w:p>
    <w:p w14:paraId="7DA7E28E" w14:textId="3C0E0797" w:rsidR="005B0993" w:rsidRPr="005B0993" w:rsidRDefault="008978EF" w:rsidP="008978EF">
      <w:pPr>
        <w:pStyle w:val="Header"/>
        <w:keepNext/>
        <w:keepLines/>
        <w:ind w:left="720"/>
      </w:pPr>
      <w:r w:rsidRPr="008978EF">
        <w:lastRenderedPageBreak/>
        <w:drawing>
          <wp:inline distT="0" distB="0" distL="0" distR="0" wp14:anchorId="0146088C" wp14:editId="525AC09A">
            <wp:extent cx="5498477" cy="3086253"/>
            <wp:effectExtent l="0" t="0" r="6985" b="0"/>
            <wp:docPr id="136696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62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712" cy="30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993" w:rsidRPr="005B0993">
        <w:br/>
      </w:r>
    </w:p>
    <w:p w14:paraId="3940BD55" w14:textId="6AA73DCB" w:rsidR="008978EF" w:rsidRPr="005B0993" w:rsidRDefault="005B0993" w:rsidP="008978EF">
      <w:pPr>
        <w:pStyle w:val="Header"/>
        <w:keepNext/>
        <w:keepLines/>
        <w:numPr>
          <w:ilvl w:val="0"/>
          <w:numId w:val="78"/>
        </w:numPr>
      </w:pPr>
      <w:r w:rsidRPr="005B0993">
        <w:t>For the operations screen shots, show one screen shot depicting each of the following scenarios</w:t>
      </w:r>
    </w:p>
    <w:p w14:paraId="46F89DDE" w14:textId="77777777" w:rsidR="005B0993" w:rsidRPr="005B0993" w:rsidRDefault="005B0993" w:rsidP="005B0993">
      <w:pPr>
        <w:pStyle w:val="Header"/>
        <w:keepNext/>
        <w:keepLines/>
        <w:numPr>
          <w:ilvl w:val="0"/>
          <w:numId w:val="78"/>
        </w:numPr>
      </w:pPr>
      <w:r w:rsidRPr="005B0993">
        <w:t>Make the following screen shots of the results of the following test case numbers</w:t>
      </w:r>
      <w:r w:rsidRPr="005B0993">
        <w:br/>
      </w:r>
    </w:p>
    <w:p w14:paraId="4ACD1F9F" w14:textId="27BED3A2" w:rsidR="005B0993" w:rsidRDefault="005B0993" w:rsidP="005B0993">
      <w:pPr>
        <w:pStyle w:val="Header"/>
        <w:keepNext/>
        <w:keepLines/>
        <w:numPr>
          <w:ilvl w:val="1"/>
          <w:numId w:val="78"/>
        </w:numPr>
      </w:pPr>
      <w:r w:rsidRPr="005B0993">
        <w:t>Show one successful operation from each of the 5 radio buttons</w:t>
      </w:r>
    </w:p>
    <w:p w14:paraId="3A42E5A9" w14:textId="77777777" w:rsidR="005B0993" w:rsidRDefault="005B0993" w:rsidP="005B0993">
      <w:pPr>
        <w:pStyle w:val="Header"/>
        <w:keepNext/>
        <w:keepLines/>
        <w:numPr>
          <w:ilvl w:val="2"/>
          <w:numId w:val="78"/>
        </w:numPr>
      </w:pPr>
      <w:r w:rsidRPr="005B0993">
        <w:t>use the numbers 100 and 29 as the two operands on one set of screen shots showing all 5 radio buttons in use</w:t>
      </w:r>
    </w:p>
    <w:p w14:paraId="7CE7CF84" w14:textId="14AF3984" w:rsidR="001B6877" w:rsidRDefault="001B6877" w:rsidP="001B6877">
      <w:pPr>
        <w:pStyle w:val="Header"/>
        <w:keepNext/>
        <w:keepLines/>
        <w:ind w:left="2160"/>
      </w:pPr>
      <w:r w:rsidRPr="001B6877">
        <w:drawing>
          <wp:inline distT="0" distB="0" distL="0" distR="0" wp14:anchorId="1DAC3A69" wp14:editId="66BEE2ED">
            <wp:extent cx="2214273" cy="2738024"/>
            <wp:effectExtent l="0" t="0" r="0" b="5715"/>
            <wp:docPr id="768562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626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0343" cy="27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77">
        <w:drawing>
          <wp:inline distT="0" distB="0" distL="0" distR="0" wp14:anchorId="213E3F91" wp14:editId="208481DB">
            <wp:extent cx="2239990" cy="2732581"/>
            <wp:effectExtent l="0" t="0" r="8255" b="0"/>
            <wp:docPr id="181914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48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1533" cy="27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954B" w14:textId="753CFB24" w:rsidR="001B6877" w:rsidRDefault="001B6877" w:rsidP="001B6877">
      <w:pPr>
        <w:pStyle w:val="Header"/>
        <w:keepNext/>
        <w:keepLines/>
        <w:ind w:left="2160"/>
      </w:pPr>
      <w:r w:rsidRPr="001B6877">
        <w:lastRenderedPageBreak/>
        <w:drawing>
          <wp:inline distT="0" distB="0" distL="0" distR="0" wp14:anchorId="1DDD1D46" wp14:editId="13027E08">
            <wp:extent cx="2310441" cy="2831634"/>
            <wp:effectExtent l="0" t="0" r="0" b="6985"/>
            <wp:docPr id="11929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5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7464" cy="284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77">
        <w:drawing>
          <wp:inline distT="0" distB="0" distL="0" distR="0" wp14:anchorId="3F7B7FD3" wp14:editId="1A04AC72">
            <wp:extent cx="2317055" cy="2842683"/>
            <wp:effectExtent l="0" t="0" r="7620" b="0"/>
            <wp:docPr id="197247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79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341" cy="284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6B21" w14:textId="620D2D65" w:rsidR="001B6877" w:rsidRPr="005B0993" w:rsidRDefault="001B6877" w:rsidP="001B6877">
      <w:pPr>
        <w:pStyle w:val="Header"/>
        <w:keepNext/>
        <w:keepLines/>
        <w:ind w:left="2160"/>
      </w:pPr>
      <w:r w:rsidRPr="001B6877">
        <w:drawing>
          <wp:inline distT="0" distB="0" distL="0" distR="0" wp14:anchorId="2E937334" wp14:editId="01581FCD">
            <wp:extent cx="2320649" cy="2814516"/>
            <wp:effectExtent l="0" t="0" r="3810" b="5080"/>
            <wp:docPr id="403773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731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7533" cy="282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6880" w14:textId="77777777" w:rsidR="005B0993" w:rsidRPr="005B0993" w:rsidRDefault="005B0993" w:rsidP="005B0993">
      <w:pPr>
        <w:pStyle w:val="Header"/>
        <w:keepNext/>
        <w:keepLines/>
        <w:numPr>
          <w:ilvl w:val="2"/>
          <w:numId w:val="78"/>
        </w:numPr>
      </w:pPr>
      <w:r w:rsidRPr="005B0993">
        <w:t>then make another set of screen shots showing the radio buttons working using your own set of 2 numbers.</w:t>
      </w:r>
    </w:p>
    <w:p w14:paraId="20C2C3C1" w14:textId="77777777" w:rsidR="005B0993" w:rsidRPr="005B0993" w:rsidRDefault="005B0993" w:rsidP="005B0993">
      <w:pPr>
        <w:pStyle w:val="Header"/>
        <w:keepNext/>
        <w:keepLines/>
        <w:numPr>
          <w:ilvl w:val="3"/>
          <w:numId w:val="78"/>
        </w:numPr>
      </w:pPr>
      <w:r w:rsidRPr="005B0993">
        <w:t>The First number must be between 100 and 501</w:t>
      </w:r>
    </w:p>
    <w:p w14:paraId="26B37712" w14:textId="02464AF1" w:rsidR="001B6877" w:rsidRDefault="005B0993" w:rsidP="001B6877">
      <w:pPr>
        <w:pStyle w:val="Header"/>
        <w:keepNext/>
        <w:keepLines/>
        <w:numPr>
          <w:ilvl w:val="3"/>
          <w:numId w:val="78"/>
        </w:numPr>
      </w:pPr>
      <w:r w:rsidRPr="005B0993">
        <w:t>The Second number must be between 7 and 50</w:t>
      </w:r>
    </w:p>
    <w:p w14:paraId="1EBBC40E" w14:textId="583075EA" w:rsidR="001B6877" w:rsidRDefault="001B6877" w:rsidP="001B6877">
      <w:pPr>
        <w:pStyle w:val="Header"/>
        <w:keepNext/>
        <w:keepLines/>
        <w:ind w:left="2520"/>
      </w:pPr>
      <w:r w:rsidRPr="001B6877">
        <w:lastRenderedPageBreak/>
        <w:drawing>
          <wp:inline distT="0" distB="0" distL="0" distR="0" wp14:anchorId="56D81D08" wp14:editId="1A01D96C">
            <wp:extent cx="2188665" cy="2691398"/>
            <wp:effectExtent l="0" t="0" r="2540" b="0"/>
            <wp:docPr id="772521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2137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493" cy="269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77">
        <w:drawing>
          <wp:inline distT="0" distB="0" distL="0" distR="0" wp14:anchorId="56287E6E" wp14:editId="54EE4CC2">
            <wp:extent cx="2189674" cy="2690315"/>
            <wp:effectExtent l="0" t="0" r="1270" b="0"/>
            <wp:docPr id="1351880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02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6852" cy="272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4752" w14:textId="03C7E2CE" w:rsidR="001B6877" w:rsidRDefault="001B6877" w:rsidP="001B6877">
      <w:pPr>
        <w:pStyle w:val="Header"/>
        <w:keepNext/>
        <w:keepLines/>
        <w:ind w:left="2520"/>
      </w:pPr>
      <w:r w:rsidRPr="001B6877">
        <w:drawing>
          <wp:inline distT="0" distB="0" distL="0" distR="0" wp14:anchorId="6D9D0EFE" wp14:editId="3BFBB653">
            <wp:extent cx="2204421" cy="2694293"/>
            <wp:effectExtent l="0" t="0" r="5715" b="0"/>
            <wp:docPr id="597379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7973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5879" cy="27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77">
        <w:drawing>
          <wp:inline distT="0" distB="0" distL="0" distR="0" wp14:anchorId="26549D41" wp14:editId="15002B4E">
            <wp:extent cx="2197723" cy="2688377"/>
            <wp:effectExtent l="0" t="0" r="0" b="0"/>
            <wp:docPr id="545585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8594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0780" cy="270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A597" w14:textId="533E65AD" w:rsidR="001B6877" w:rsidRPr="005B0993" w:rsidRDefault="001B6877" w:rsidP="001B6877">
      <w:pPr>
        <w:pStyle w:val="Header"/>
        <w:keepNext/>
        <w:keepLines/>
        <w:ind w:left="2520"/>
      </w:pPr>
      <w:r w:rsidRPr="001B6877">
        <w:drawing>
          <wp:inline distT="0" distB="0" distL="0" distR="0" wp14:anchorId="1BCF8B78" wp14:editId="4E268FE3">
            <wp:extent cx="2617973" cy="3210493"/>
            <wp:effectExtent l="0" t="0" r="0" b="0"/>
            <wp:docPr id="1481729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98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535" cy="321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F6D2" w14:textId="77777777" w:rsidR="001B6877" w:rsidRDefault="005B0993" w:rsidP="005B0993">
      <w:pPr>
        <w:pStyle w:val="Header"/>
        <w:keepNext/>
        <w:keepLines/>
        <w:numPr>
          <w:ilvl w:val="1"/>
          <w:numId w:val="78"/>
        </w:numPr>
      </w:pPr>
      <w:r w:rsidRPr="005B0993">
        <w:lastRenderedPageBreak/>
        <w:t>Show the error message you get when you use a word for the left operand and the number 0 in the right operand with the divide operation</w:t>
      </w:r>
    </w:p>
    <w:p w14:paraId="284DDE8E" w14:textId="25A99A4B" w:rsidR="005B0993" w:rsidRPr="005B0993" w:rsidRDefault="001B6877" w:rsidP="001B6877">
      <w:pPr>
        <w:pStyle w:val="Header"/>
        <w:keepNext/>
        <w:keepLines/>
        <w:ind w:left="1440"/>
      </w:pPr>
      <w:r w:rsidRPr="001B6877">
        <w:drawing>
          <wp:inline distT="0" distB="0" distL="0" distR="0" wp14:anchorId="27575833" wp14:editId="1CB1B4A3">
            <wp:extent cx="2464710" cy="3042286"/>
            <wp:effectExtent l="0" t="0" r="0" b="5715"/>
            <wp:docPr id="472739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3963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9651" cy="304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77">
        <w:drawing>
          <wp:inline distT="0" distB="0" distL="0" distR="0" wp14:anchorId="76910735" wp14:editId="75A5323B">
            <wp:extent cx="2535006" cy="3062890"/>
            <wp:effectExtent l="0" t="0" r="0" b="4445"/>
            <wp:docPr id="1928675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565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4295" cy="307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993" w:rsidRPr="005B0993">
        <w:br/>
      </w:r>
    </w:p>
    <w:p w14:paraId="4E5FA34F" w14:textId="77777777" w:rsidR="005B0993" w:rsidRDefault="005B0993" w:rsidP="005B0993">
      <w:pPr>
        <w:pStyle w:val="Header"/>
        <w:keepNext/>
        <w:keepLines/>
        <w:numPr>
          <w:ilvl w:val="1"/>
          <w:numId w:val="78"/>
        </w:numPr>
      </w:pPr>
      <w:r w:rsidRPr="005B0993">
        <w:t>Show the error message you get when both operands are blank</w:t>
      </w:r>
    </w:p>
    <w:p w14:paraId="4E864B09" w14:textId="04201205" w:rsidR="001B6877" w:rsidRPr="005B0993" w:rsidRDefault="001B6877" w:rsidP="001B6877">
      <w:pPr>
        <w:pStyle w:val="Header"/>
        <w:keepNext/>
        <w:keepLines/>
        <w:ind w:left="1440"/>
      </w:pPr>
      <w:r w:rsidRPr="001B6877">
        <w:drawing>
          <wp:inline distT="0" distB="0" distL="0" distR="0" wp14:anchorId="5D5FEE01" wp14:editId="160B6A11">
            <wp:extent cx="3299746" cy="4054191"/>
            <wp:effectExtent l="0" t="0" r="0" b="3810"/>
            <wp:docPr id="426409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0974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F79C" w14:textId="4F799C84" w:rsidR="00FB17DE" w:rsidRPr="00D81515" w:rsidRDefault="00FB17DE" w:rsidP="00C3522E">
      <w:pPr>
        <w:pStyle w:val="Header"/>
        <w:keepNext/>
        <w:keepLines/>
      </w:pPr>
    </w:p>
    <w:sectPr w:rsidR="00FB17DE" w:rsidRPr="00D81515" w:rsidSect="00F36394">
      <w:footerReference w:type="even" r:id="rId23"/>
      <w:footerReference w:type="default" r:id="rId24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90D71" w14:textId="77777777" w:rsidR="0079554B" w:rsidRDefault="0079554B">
      <w:r>
        <w:separator/>
      </w:r>
    </w:p>
  </w:endnote>
  <w:endnote w:type="continuationSeparator" w:id="0">
    <w:p w14:paraId="54D4C8F2" w14:textId="77777777" w:rsidR="0079554B" w:rsidRDefault="00795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A242F" w14:textId="77777777" w:rsidR="0079554B" w:rsidRDefault="0079554B">
      <w:r>
        <w:separator/>
      </w:r>
    </w:p>
  </w:footnote>
  <w:footnote w:type="continuationSeparator" w:id="0">
    <w:p w14:paraId="4E56B751" w14:textId="77777777" w:rsidR="0079554B" w:rsidRDefault="00795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F22578"/>
    <w:multiLevelType w:val="multilevel"/>
    <w:tmpl w:val="26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63549E5"/>
    <w:multiLevelType w:val="multilevel"/>
    <w:tmpl w:val="10E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1441682"/>
    <w:multiLevelType w:val="multilevel"/>
    <w:tmpl w:val="62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C4AB9"/>
    <w:multiLevelType w:val="multilevel"/>
    <w:tmpl w:val="DEA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3514B56"/>
    <w:multiLevelType w:val="multilevel"/>
    <w:tmpl w:val="AD6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BA2DF2"/>
    <w:multiLevelType w:val="multilevel"/>
    <w:tmpl w:val="CF3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1C5E091B"/>
    <w:multiLevelType w:val="multilevel"/>
    <w:tmpl w:val="10F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26E029A2"/>
    <w:multiLevelType w:val="multilevel"/>
    <w:tmpl w:val="B15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2A9423D1"/>
    <w:multiLevelType w:val="multilevel"/>
    <w:tmpl w:val="5F5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8022CB"/>
    <w:multiLevelType w:val="multilevel"/>
    <w:tmpl w:val="1D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FB6DC7"/>
    <w:multiLevelType w:val="multilevel"/>
    <w:tmpl w:val="60E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37207CDD"/>
    <w:multiLevelType w:val="multilevel"/>
    <w:tmpl w:val="0DD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90472B"/>
    <w:multiLevelType w:val="multilevel"/>
    <w:tmpl w:val="F21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531A52"/>
    <w:multiLevelType w:val="multilevel"/>
    <w:tmpl w:val="BE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3FF903FF"/>
    <w:multiLevelType w:val="multilevel"/>
    <w:tmpl w:val="FBE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DC1D60"/>
    <w:multiLevelType w:val="multilevel"/>
    <w:tmpl w:val="2E4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58190D28"/>
    <w:multiLevelType w:val="multilevel"/>
    <w:tmpl w:val="D0F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5C0B4A5F"/>
    <w:multiLevelType w:val="multilevel"/>
    <w:tmpl w:val="AEB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C3294F"/>
    <w:multiLevelType w:val="multilevel"/>
    <w:tmpl w:val="CE9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8048B4"/>
    <w:multiLevelType w:val="multilevel"/>
    <w:tmpl w:val="DC3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6D0F24AC"/>
    <w:multiLevelType w:val="multilevel"/>
    <w:tmpl w:val="2E8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715F6F"/>
    <w:multiLevelType w:val="multilevel"/>
    <w:tmpl w:val="F14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8B1514"/>
    <w:multiLevelType w:val="multilevel"/>
    <w:tmpl w:val="85C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75B4499D"/>
    <w:multiLevelType w:val="multilevel"/>
    <w:tmpl w:val="C5A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5207B3"/>
    <w:multiLevelType w:val="multilevel"/>
    <w:tmpl w:val="212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9093073"/>
    <w:multiLevelType w:val="multilevel"/>
    <w:tmpl w:val="B32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A91213"/>
    <w:multiLevelType w:val="multilevel"/>
    <w:tmpl w:val="47A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43876"/>
    <w:multiLevelType w:val="multilevel"/>
    <w:tmpl w:val="6DA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">
    <w:abstractNumId w:val="36"/>
  </w:num>
  <w:num w:numId="2" w16cid:durableId="2705448">
    <w:abstractNumId w:val="33"/>
  </w:num>
  <w:num w:numId="3" w16cid:durableId="1407535467">
    <w:abstractNumId w:val="61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73"/>
  </w:num>
  <w:num w:numId="15" w16cid:durableId="171842777">
    <w:abstractNumId w:val="51"/>
  </w:num>
  <w:num w:numId="16" w16cid:durableId="331756958">
    <w:abstractNumId w:val="75"/>
  </w:num>
  <w:num w:numId="17" w16cid:durableId="394163275">
    <w:abstractNumId w:val="21"/>
  </w:num>
  <w:num w:numId="18" w16cid:durableId="1599367431">
    <w:abstractNumId w:val="55"/>
  </w:num>
  <w:num w:numId="19" w16cid:durableId="1159080007">
    <w:abstractNumId w:val="64"/>
  </w:num>
  <w:num w:numId="20" w16cid:durableId="2085181276">
    <w:abstractNumId w:val="26"/>
  </w:num>
  <w:num w:numId="21" w16cid:durableId="1439792786">
    <w:abstractNumId w:val="60"/>
  </w:num>
  <w:num w:numId="22" w16cid:durableId="960847430">
    <w:abstractNumId w:val="45"/>
  </w:num>
  <w:num w:numId="23" w16cid:durableId="1405180339">
    <w:abstractNumId w:val="49"/>
  </w:num>
  <w:num w:numId="24" w16cid:durableId="1226600701">
    <w:abstractNumId w:val="52"/>
  </w:num>
  <w:num w:numId="25" w16cid:durableId="1935628534">
    <w:abstractNumId w:val="48"/>
  </w:num>
  <w:num w:numId="26" w16cid:durableId="1104224543">
    <w:abstractNumId w:val="15"/>
  </w:num>
  <w:num w:numId="27" w16cid:durableId="1255554483">
    <w:abstractNumId w:val="72"/>
  </w:num>
  <w:num w:numId="28" w16cid:durableId="1394962577">
    <w:abstractNumId w:val="40"/>
  </w:num>
  <w:num w:numId="29" w16cid:durableId="2009139525">
    <w:abstractNumId w:val="69"/>
  </w:num>
  <w:num w:numId="30" w16cid:durableId="1677924814">
    <w:abstractNumId w:val="57"/>
  </w:num>
  <w:num w:numId="31" w16cid:durableId="1180852762">
    <w:abstractNumId w:val="27"/>
  </w:num>
  <w:num w:numId="32" w16cid:durableId="30231530">
    <w:abstractNumId w:val="68"/>
  </w:num>
  <w:num w:numId="33" w16cid:durableId="261838660">
    <w:abstractNumId w:val="28"/>
  </w:num>
  <w:num w:numId="34" w16cid:durableId="160506555">
    <w:abstractNumId w:val="46"/>
  </w:num>
  <w:num w:numId="35" w16cid:durableId="991256621">
    <w:abstractNumId w:val="24"/>
  </w:num>
  <w:num w:numId="36" w16cid:durableId="166941077">
    <w:abstractNumId w:val="25"/>
  </w:num>
  <w:num w:numId="37" w16cid:durableId="1746149623">
    <w:abstractNumId w:val="54"/>
  </w:num>
  <w:num w:numId="38" w16cid:durableId="182060780">
    <w:abstractNumId w:val="56"/>
  </w:num>
  <w:num w:numId="39" w16cid:durableId="610941282">
    <w:abstractNumId w:val="59"/>
  </w:num>
  <w:num w:numId="40" w16cid:durableId="2062747362">
    <w:abstractNumId w:val="18"/>
  </w:num>
  <w:num w:numId="41" w16cid:durableId="2050372844">
    <w:abstractNumId w:val="17"/>
  </w:num>
  <w:num w:numId="42" w16cid:durableId="637691082">
    <w:abstractNumId w:val="31"/>
  </w:num>
  <w:num w:numId="43" w16cid:durableId="22750116">
    <w:abstractNumId w:val="34"/>
  </w:num>
  <w:num w:numId="44" w16cid:durableId="743064691">
    <w:abstractNumId w:val="41"/>
  </w:num>
  <w:num w:numId="45" w16cid:durableId="845752791">
    <w:abstractNumId w:val="32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30"/>
  </w:num>
  <w:num w:numId="50" w16cid:durableId="295985580">
    <w:abstractNumId w:val="13"/>
  </w:num>
  <w:num w:numId="51" w16cid:durableId="26371108">
    <w:abstractNumId w:val="20"/>
  </w:num>
  <w:num w:numId="52" w16cid:durableId="1423797818">
    <w:abstractNumId w:val="76"/>
  </w:num>
  <w:num w:numId="53" w16cid:durableId="1898122324">
    <w:abstractNumId w:val="37"/>
  </w:num>
  <w:num w:numId="54" w16cid:durableId="1539852680">
    <w:abstractNumId w:val="19"/>
  </w:num>
  <w:num w:numId="55" w16cid:durableId="1764910488">
    <w:abstractNumId w:val="38"/>
  </w:num>
  <w:num w:numId="56" w16cid:durableId="882131725">
    <w:abstractNumId w:val="44"/>
  </w:num>
  <w:num w:numId="57" w16cid:durableId="612245031">
    <w:abstractNumId w:val="47"/>
  </w:num>
  <w:num w:numId="58" w16cid:durableId="1061637047">
    <w:abstractNumId w:val="70"/>
  </w:num>
  <w:num w:numId="59" w16cid:durableId="1993095482">
    <w:abstractNumId w:val="14"/>
  </w:num>
  <w:num w:numId="60" w16cid:durableId="565994769">
    <w:abstractNumId w:val="43"/>
  </w:num>
  <w:num w:numId="61" w16cid:durableId="1076125842">
    <w:abstractNumId w:val="42"/>
  </w:num>
  <w:num w:numId="62" w16cid:durableId="1577519481">
    <w:abstractNumId w:val="22"/>
  </w:num>
  <w:num w:numId="63" w16cid:durableId="292559600">
    <w:abstractNumId w:val="29"/>
  </w:num>
  <w:num w:numId="64" w16cid:durableId="690911851">
    <w:abstractNumId w:val="35"/>
  </w:num>
  <w:num w:numId="65" w16cid:durableId="1802721870">
    <w:abstractNumId w:val="16"/>
  </w:num>
  <w:num w:numId="66" w16cid:durableId="323902782">
    <w:abstractNumId w:val="77"/>
  </w:num>
  <w:num w:numId="67" w16cid:durableId="1969359537">
    <w:abstractNumId w:val="65"/>
  </w:num>
  <w:num w:numId="68" w16cid:durableId="148254061">
    <w:abstractNumId w:val="58"/>
  </w:num>
  <w:num w:numId="69" w16cid:durableId="1211306161">
    <w:abstractNumId w:val="74"/>
  </w:num>
  <w:num w:numId="70" w16cid:durableId="630401813">
    <w:abstractNumId w:val="53"/>
  </w:num>
  <w:num w:numId="71" w16cid:durableId="86539447">
    <w:abstractNumId w:val="66"/>
  </w:num>
  <w:num w:numId="72" w16cid:durableId="2093772111">
    <w:abstractNumId w:val="50"/>
  </w:num>
  <w:num w:numId="73" w16cid:durableId="409811667">
    <w:abstractNumId w:val="39"/>
  </w:num>
  <w:num w:numId="74" w16cid:durableId="302854003">
    <w:abstractNumId w:val="67"/>
  </w:num>
  <w:num w:numId="75" w16cid:durableId="1635525360">
    <w:abstractNumId w:val="63"/>
  </w:num>
  <w:num w:numId="76" w16cid:durableId="1560901689">
    <w:abstractNumId w:val="23"/>
  </w:num>
  <w:num w:numId="77" w16cid:durableId="783498196">
    <w:abstractNumId w:val="62"/>
  </w:num>
  <w:num w:numId="78" w16cid:durableId="787964870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A3461"/>
    <w:rsid w:val="000C1A8E"/>
    <w:rsid w:val="000C3CA0"/>
    <w:rsid w:val="000D2002"/>
    <w:rsid w:val="000D364E"/>
    <w:rsid w:val="000E236D"/>
    <w:rsid w:val="000E24E9"/>
    <w:rsid w:val="000E72D1"/>
    <w:rsid w:val="000F6B06"/>
    <w:rsid w:val="00107434"/>
    <w:rsid w:val="0011351B"/>
    <w:rsid w:val="00120EF5"/>
    <w:rsid w:val="001212C7"/>
    <w:rsid w:val="00132B06"/>
    <w:rsid w:val="00136515"/>
    <w:rsid w:val="00156EB9"/>
    <w:rsid w:val="001637B6"/>
    <w:rsid w:val="00190498"/>
    <w:rsid w:val="001B6877"/>
    <w:rsid w:val="001C1BB2"/>
    <w:rsid w:val="001D2378"/>
    <w:rsid w:val="001D7B59"/>
    <w:rsid w:val="001E7D64"/>
    <w:rsid w:val="001F7408"/>
    <w:rsid w:val="00221DC4"/>
    <w:rsid w:val="00263D8E"/>
    <w:rsid w:val="00267904"/>
    <w:rsid w:val="00272DDC"/>
    <w:rsid w:val="00290966"/>
    <w:rsid w:val="00290B40"/>
    <w:rsid w:val="002A0E97"/>
    <w:rsid w:val="002A7C5E"/>
    <w:rsid w:val="002C063E"/>
    <w:rsid w:val="002D2E04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17D0"/>
    <w:rsid w:val="00403DFB"/>
    <w:rsid w:val="00407477"/>
    <w:rsid w:val="0041239F"/>
    <w:rsid w:val="004169F6"/>
    <w:rsid w:val="004276C6"/>
    <w:rsid w:val="00432E59"/>
    <w:rsid w:val="00433C2B"/>
    <w:rsid w:val="00435BC5"/>
    <w:rsid w:val="00441142"/>
    <w:rsid w:val="00442D16"/>
    <w:rsid w:val="00444FE8"/>
    <w:rsid w:val="004455C4"/>
    <w:rsid w:val="0045068F"/>
    <w:rsid w:val="00451A38"/>
    <w:rsid w:val="00452B85"/>
    <w:rsid w:val="00454F12"/>
    <w:rsid w:val="0047415B"/>
    <w:rsid w:val="00483B34"/>
    <w:rsid w:val="00497330"/>
    <w:rsid w:val="004C1E16"/>
    <w:rsid w:val="004D1541"/>
    <w:rsid w:val="004E5377"/>
    <w:rsid w:val="00503412"/>
    <w:rsid w:val="005304CC"/>
    <w:rsid w:val="00552532"/>
    <w:rsid w:val="00554B88"/>
    <w:rsid w:val="005575F8"/>
    <w:rsid w:val="005623D4"/>
    <w:rsid w:val="0057098F"/>
    <w:rsid w:val="00575FE8"/>
    <w:rsid w:val="00592D61"/>
    <w:rsid w:val="0059502E"/>
    <w:rsid w:val="005A59B3"/>
    <w:rsid w:val="005B0993"/>
    <w:rsid w:val="005B0D4C"/>
    <w:rsid w:val="005B4DB0"/>
    <w:rsid w:val="005C6432"/>
    <w:rsid w:val="005D1C1A"/>
    <w:rsid w:val="005D6230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63A09"/>
    <w:rsid w:val="00664D22"/>
    <w:rsid w:val="0069127E"/>
    <w:rsid w:val="006C12D7"/>
    <w:rsid w:val="006C221B"/>
    <w:rsid w:val="006C312A"/>
    <w:rsid w:val="006E198A"/>
    <w:rsid w:val="006E69DA"/>
    <w:rsid w:val="006E6EDD"/>
    <w:rsid w:val="006E79AC"/>
    <w:rsid w:val="00726BE9"/>
    <w:rsid w:val="00733FE2"/>
    <w:rsid w:val="00740074"/>
    <w:rsid w:val="00745367"/>
    <w:rsid w:val="00751663"/>
    <w:rsid w:val="00754238"/>
    <w:rsid w:val="00755C94"/>
    <w:rsid w:val="00780C6E"/>
    <w:rsid w:val="0079554B"/>
    <w:rsid w:val="00795FCA"/>
    <w:rsid w:val="007A1188"/>
    <w:rsid w:val="007A68B4"/>
    <w:rsid w:val="007C2C79"/>
    <w:rsid w:val="007D77C5"/>
    <w:rsid w:val="007E755A"/>
    <w:rsid w:val="007F327C"/>
    <w:rsid w:val="007F5540"/>
    <w:rsid w:val="007F571F"/>
    <w:rsid w:val="00806989"/>
    <w:rsid w:val="00810278"/>
    <w:rsid w:val="0081337E"/>
    <w:rsid w:val="00815EC8"/>
    <w:rsid w:val="0082144A"/>
    <w:rsid w:val="008419C2"/>
    <w:rsid w:val="00844205"/>
    <w:rsid w:val="008459FC"/>
    <w:rsid w:val="00845FFF"/>
    <w:rsid w:val="00852D84"/>
    <w:rsid w:val="00854393"/>
    <w:rsid w:val="008557E0"/>
    <w:rsid w:val="00867BAE"/>
    <w:rsid w:val="008801DF"/>
    <w:rsid w:val="008825B0"/>
    <w:rsid w:val="00891A53"/>
    <w:rsid w:val="008947E3"/>
    <w:rsid w:val="008978EF"/>
    <w:rsid w:val="00897BF2"/>
    <w:rsid w:val="008A31F5"/>
    <w:rsid w:val="008B0102"/>
    <w:rsid w:val="008B0155"/>
    <w:rsid w:val="008B20B2"/>
    <w:rsid w:val="008B2B93"/>
    <w:rsid w:val="008E3E02"/>
    <w:rsid w:val="008E4AF8"/>
    <w:rsid w:val="008E79B1"/>
    <w:rsid w:val="008F3AAC"/>
    <w:rsid w:val="009010B4"/>
    <w:rsid w:val="009259D2"/>
    <w:rsid w:val="00927651"/>
    <w:rsid w:val="00927EF6"/>
    <w:rsid w:val="00941692"/>
    <w:rsid w:val="00947849"/>
    <w:rsid w:val="009663E6"/>
    <w:rsid w:val="0098061D"/>
    <w:rsid w:val="0098270C"/>
    <w:rsid w:val="009878A7"/>
    <w:rsid w:val="0099121C"/>
    <w:rsid w:val="00992B5E"/>
    <w:rsid w:val="009A25F0"/>
    <w:rsid w:val="009A28E7"/>
    <w:rsid w:val="009A4353"/>
    <w:rsid w:val="009C12C0"/>
    <w:rsid w:val="009C13AD"/>
    <w:rsid w:val="009C1AFE"/>
    <w:rsid w:val="009C296E"/>
    <w:rsid w:val="009D07A3"/>
    <w:rsid w:val="009D34B1"/>
    <w:rsid w:val="009D3A86"/>
    <w:rsid w:val="009E4BA2"/>
    <w:rsid w:val="009E640E"/>
    <w:rsid w:val="009E78DB"/>
    <w:rsid w:val="00A019C4"/>
    <w:rsid w:val="00A04EF8"/>
    <w:rsid w:val="00A053D8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1B0E"/>
    <w:rsid w:val="00AB7BA8"/>
    <w:rsid w:val="00AC2784"/>
    <w:rsid w:val="00AD339A"/>
    <w:rsid w:val="00AD571F"/>
    <w:rsid w:val="00AE49AB"/>
    <w:rsid w:val="00AE4B20"/>
    <w:rsid w:val="00AF4726"/>
    <w:rsid w:val="00AF5CD8"/>
    <w:rsid w:val="00B02857"/>
    <w:rsid w:val="00B06F45"/>
    <w:rsid w:val="00B079BF"/>
    <w:rsid w:val="00B16D07"/>
    <w:rsid w:val="00B21EB5"/>
    <w:rsid w:val="00B33CB9"/>
    <w:rsid w:val="00B35717"/>
    <w:rsid w:val="00B359DC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BF2903"/>
    <w:rsid w:val="00C20AAC"/>
    <w:rsid w:val="00C21718"/>
    <w:rsid w:val="00C23549"/>
    <w:rsid w:val="00C307D8"/>
    <w:rsid w:val="00C3522E"/>
    <w:rsid w:val="00C513CA"/>
    <w:rsid w:val="00C60E53"/>
    <w:rsid w:val="00C613F8"/>
    <w:rsid w:val="00C70F72"/>
    <w:rsid w:val="00C7429A"/>
    <w:rsid w:val="00C76CE4"/>
    <w:rsid w:val="00C82862"/>
    <w:rsid w:val="00C83C9E"/>
    <w:rsid w:val="00CF38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DF51AF"/>
    <w:rsid w:val="00E00436"/>
    <w:rsid w:val="00E0413C"/>
    <w:rsid w:val="00E070EC"/>
    <w:rsid w:val="00E12CCA"/>
    <w:rsid w:val="00E1377B"/>
    <w:rsid w:val="00E327C8"/>
    <w:rsid w:val="00E32ED2"/>
    <w:rsid w:val="00E46979"/>
    <w:rsid w:val="00E52CF0"/>
    <w:rsid w:val="00E53751"/>
    <w:rsid w:val="00E56A1E"/>
    <w:rsid w:val="00E659E8"/>
    <w:rsid w:val="00E6784F"/>
    <w:rsid w:val="00EA5216"/>
    <w:rsid w:val="00EB1261"/>
    <w:rsid w:val="00EB2D1D"/>
    <w:rsid w:val="00EB502E"/>
    <w:rsid w:val="00EC08BC"/>
    <w:rsid w:val="00EC7E8B"/>
    <w:rsid w:val="00ED7652"/>
    <w:rsid w:val="00EF3CD6"/>
    <w:rsid w:val="00EF5976"/>
    <w:rsid w:val="00F01068"/>
    <w:rsid w:val="00F01A4C"/>
    <w:rsid w:val="00F1793A"/>
    <w:rsid w:val="00F20593"/>
    <w:rsid w:val="00F20AA5"/>
    <w:rsid w:val="00F36394"/>
    <w:rsid w:val="00F44EBF"/>
    <w:rsid w:val="00F8124B"/>
    <w:rsid w:val="00F81438"/>
    <w:rsid w:val="00F8235B"/>
    <w:rsid w:val="00F86838"/>
    <w:rsid w:val="00F9087F"/>
    <w:rsid w:val="00FA5148"/>
    <w:rsid w:val="00FB17DE"/>
    <w:rsid w:val="00FB2540"/>
    <w:rsid w:val="00FB5089"/>
    <w:rsid w:val="00FB5D7D"/>
    <w:rsid w:val="00FC633E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</Template>
  <TotalTime>0</TotalTime>
  <Pages>5</Pages>
  <Words>254</Words>
  <Characters>1127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1359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2025-11-11T19:28:00Z</dcterms:created>
  <dcterms:modified xsi:type="dcterms:W3CDTF">2025-11-11T21:41:00Z</dcterms:modified>
</cp:coreProperties>
</file>