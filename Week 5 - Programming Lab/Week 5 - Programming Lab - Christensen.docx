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3474E4A0" w:rsidR="00272DDC" w:rsidRPr="006E6826" w:rsidRDefault="00EC08BC" w:rsidP="007F5540">
            <w:pPr>
              <w:keepNext/>
              <w:keepLines/>
            </w:pPr>
            <w:r>
              <w:t xml:space="preserve">Oct </w:t>
            </w:r>
            <w:r w:rsidR="00E52CF0">
              <w:t>7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029B92F9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E52CF0">
        <w:t>5</w:t>
      </w:r>
      <w:r>
        <w:t xml:space="preserve"> – Programming Lab</w:t>
      </w:r>
    </w:p>
    <w:p w14:paraId="7DFEF299" w14:textId="77777777" w:rsidR="001D7B59" w:rsidRDefault="001D7B59" w:rsidP="001D7B59">
      <w:pPr>
        <w:pStyle w:val="Header"/>
        <w:keepNext/>
        <w:keepLines/>
      </w:pPr>
    </w:p>
    <w:p w14:paraId="7FBD9174" w14:textId="2E8616D9" w:rsidR="001D7B59" w:rsidRDefault="001D7B59" w:rsidP="001D7B59">
      <w:pPr>
        <w:pStyle w:val="Header"/>
        <w:keepNext/>
        <w:keepLines/>
      </w:pPr>
      <w:r>
        <w:t>Design of the Application UI:</w:t>
      </w:r>
    </w:p>
    <w:p w14:paraId="7DE98B23" w14:textId="77777777" w:rsidR="006E79AC" w:rsidRPr="006E79AC" w:rsidRDefault="006E79AC" w:rsidP="001D7B59">
      <w:pPr>
        <w:pStyle w:val="Header"/>
        <w:keepNext/>
        <w:keepLines/>
        <w:rPr>
          <w:strike/>
        </w:rPr>
      </w:pPr>
    </w:p>
    <w:p w14:paraId="55853C98" w14:textId="77777777" w:rsidR="001D7B59" w:rsidRDefault="001D7B59" w:rsidP="001D7B59">
      <w:pPr>
        <w:pStyle w:val="Header"/>
        <w:keepNext/>
        <w:keepLines/>
      </w:pPr>
      <w:r>
        <w:t>Screen Shots needed for Submission:</w:t>
      </w:r>
    </w:p>
    <w:p w14:paraId="737271ED" w14:textId="77777777" w:rsidR="001D7B59" w:rsidRDefault="001D7B59" w:rsidP="001D7B59">
      <w:pPr>
        <w:pStyle w:val="Header"/>
        <w:keepNext/>
        <w:keepLines/>
      </w:pPr>
    </w:p>
    <w:p w14:paraId="1A5D9B42" w14:textId="4B27374F" w:rsidR="006E79AC" w:rsidRDefault="001D7B59" w:rsidP="001D7B59">
      <w:pPr>
        <w:pStyle w:val="Header"/>
        <w:keepNext/>
        <w:keepLines/>
      </w:pPr>
      <w:r>
        <w:t>Make a screen shot for each of the following points in the creation process</w:t>
      </w:r>
    </w:p>
    <w:p w14:paraId="6A5D51F1" w14:textId="72A2689E" w:rsidR="001D7B59" w:rsidRDefault="001D7B59" w:rsidP="001D7B59">
      <w:pPr>
        <w:pStyle w:val="Header"/>
        <w:keepNext/>
        <w:keepLines/>
      </w:pPr>
      <w:r>
        <w:t>The form after all controls have been placed</w:t>
      </w:r>
      <w:r w:rsidR="006E79AC" w:rsidRPr="006E79AC">
        <w:drawing>
          <wp:inline distT="0" distB="0" distL="0" distR="0" wp14:anchorId="5B945E5F" wp14:editId="0FA1BEF3">
            <wp:extent cx="6309360" cy="3775075"/>
            <wp:effectExtent l="0" t="0" r="0" b="0"/>
            <wp:docPr id="1951485177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5177" name="Picture 1" descr="A computer screen with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79D2" w14:textId="77777777" w:rsidR="001D7B59" w:rsidRDefault="001D7B59" w:rsidP="001D7B59">
      <w:pPr>
        <w:pStyle w:val="Header"/>
        <w:keepNext/>
        <w:keepLines/>
      </w:pPr>
      <w:r>
        <w:t>Show the code for the buttons in as few screen shots as possible</w:t>
      </w:r>
    </w:p>
    <w:p w14:paraId="1CBE11E0" w14:textId="0633BDF9" w:rsidR="006E79AC" w:rsidRDefault="006E79AC" w:rsidP="001D7B59">
      <w:pPr>
        <w:pStyle w:val="Header"/>
        <w:keepNext/>
        <w:keepLines/>
      </w:pPr>
      <w:r w:rsidRPr="006E79AC">
        <w:lastRenderedPageBreak/>
        <w:drawing>
          <wp:inline distT="0" distB="0" distL="0" distR="0" wp14:anchorId="0A0BABF7" wp14:editId="72DB8342">
            <wp:extent cx="5959356" cy="3444538"/>
            <wp:effectExtent l="0" t="0" r="3810" b="3810"/>
            <wp:docPr id="93545221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2218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B74E" w14:textId="555F4C55" w:rsidR="006E79AC" w:rsidRDefault="006E79AC" w:rsidP="001D7B59">
      <w:pPr>
        <w:pStyle w:val="Header"/>
        <w:keepNext/>
        <w:keepLines/>
      </w:pPr>
      <w:r w:rsidRPr="006E79AC">
        <w:drawing>
          <wp:inline distT="0" distB="0" distL="0" distR="0" wp14:anchorId="44002E39" wp14:editId="19CB52D2">
            <wp:extent cx="6309360" cy="4126230"/>
            <wp:effectExtent l="0" t="0" r="0" b="7620"/>
            <wp:docPr id="330006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6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E7B" w14:textId="77777777" w:rsidR="006E79AC" w:rsidRDefault="006E79AC" w:rsidP="001D7B59">
      <w:pPr>
        <w:pStyle w:val="Header"/>
        <w:keepNext/>
        <w:keepLines/>
      </w:pPr>
    </w:p>
    <w:p w14:paraId="1AD73D04" w14:textId="77777777" w:rsidR="001D7B59" w:rsidRDefault="001D7B59" w:rsidP="001D7B59">
      <w:pPr>
        <w:pStyle w:val="Header"/>
        <w:keepNext/>
        <w:keepLines/>
      </w:pPr>
      <w:r>
        <w:t>Highlight the button code in the screen shot(s)</w:t>
      </w:r>
    </w:p>
    <w:p w14:paraId="4E4C801E" w14:textId="77777777" w:rsidR="001D7B59" w:rsidRDefault="001D7B59" w:rsidP="001D7B59">
      <w:pPr>
        <w:pStyle w:val="Header"/>
        <w:keepNext/>
        <w:keepLines/>
      </w:pPr>
      <w:r>
        <w:t>Run the application in debug mode, screen shot the whole screen showing the form starting up</w:t>
      </w:r>
    </w:p>
    <w:p w14:paraId="2E7A26D8" w14:textId="02428E44" w:rsidR="006E79AC" w:rsidRDefault="006E79AC" w:rsidP="001D7B59">
      <w:pPr>
        <w:pStyle w:val="Header"/>
        <w:keepNext/>
        <w:keepLines/>
      </w:pPr>
      <w:r w:rsidRPr="006E79AC">
        <w:lastRenderedPageBreak/>
        <w:drawing>
          <wp:inline distT="0" distB="0" distL="0" distR="0" wp14:anchorId="4E5867F9" wp14:editId="75D2377C">
            <wp:extent cx="6309360" cy="3484245"/>
            <wp:effectExtent l="0" t="0" r="0" b="1905"/>
            <wp:docPr id="75193662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6622" name="Picture 1" descr="A computer screen with a whit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B9E6" w14:textId="77777777" w:rsidR="006E79AC" w:rsidRDefault="006E79AC" w:rsidP="001D7B59">
      <w:pPr>
        <w:pStyle w:val="Header"/>
        <w:keepNext/>
        <w:keepLines/>
      </w:pPr>
    </w:p>
    <w:p w14:paraId="67DBEB8B" w14:textId="77777777" w:rsidR="001D7B59" w:rsidRDefault="001D7B59" w:rsidP="001D7B59">
      <w:pPr>
        <w:pStyle w:val="Header"/>
        <w:keepNext/>
        <w:keepLines/>
      </w:pPr>
      <w:r>
        <w:t>For the operations screen shots, show one screen shot depicting each of the following scenarios</w:t>
      </w:r>
    </w:p>
    <w:p w14:paraId="7AE81BDE" w14:textId="77777777" w:rsidR="001D7B59" w:rsidRDefault="001D7B59" w:rsidP="001D7B59">
      <w:pPr>
        <w:pStyle w:val="Header"/>
        <w:keepNext/>
        <w:keepLines/>
      </w:pPr>
      <w:r>
        <w:t>Use 1000 for the high end of the range, -1000 as the low end of the range and 501 as the checked value</w:t>
      </w:r>
    </w:p>
    <w:p w14:paraId="09093228" w14:textId="1A6F2C03" w:rsidR="00927EF6" w:rsidRDefault="00927EF6" w:rsidP="001D7B59">
      <w:pPr>
        <w:pStyle w:val="Header"/>
        <w:keepNext/>
        <w:keepLines/>
      </w:pPr>
      <w:r w:rsidRPr="00927EF6">
        <w:drawing>
          <wp:inline distT="0" distB="0" distL="0" distR="0" wp14:anchorId="35F82258" wp14:editId="6FDD3438">
            <wp:extent cx="6309360" cy="3286125"/>
            <wp:effectExtent l="0" t="0" r="0" b="9525"/>
            <wp:docPr id="75847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763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6790" w14:textId="77777777" w:rsidR="00927EF6" w:rsidRDefault="00927EF6" w:rsidP="001D7B59">
      <w:pPr>
        <w:pStyle w:val="Header"/>
        <w:keepNext/>
        <w:keepLines/>
      </w:pPr>
    </w:p>
    <w:p w14:paraId="358214D3" w14:textId="77777777" w:rsidR="001D7B59" w:rsidRDefault="001D7B59" w:rsidP="001D7B59">
      <w:pPr>
        <w:pStyle w:val="Header"/>
        <w:keepNext/>
        <w:keepLines/>
      </w:pPr>
      <w:r>
        <w:t xml:space="preserve">Enter in the following numbers for the Low and High and Checked value but nothing else, </w:t>
      </w:r>
      <w:proofErr w:type="spellStart"/>
      <w:r>
        <w:t>ie</w:t>
      </w:r>
      <w:proofErr w:type="spellEnd"/>
      <w:r>
        <w:t xml:space="preserve"> no clicking of the button</w:t>
      </w:r>
    </w:p>
    <w:p w14:paraId="306755DE" w14:textId="77777777" w:rsidR="00927EF6" w:rsidRDefault="00927EF6" w:rsidP="001D7B59">
      <w:pPr>
        <w:pStyle w:val="Header"/>
        <w:keepNext/>
        <w:keepLines/>
      </w:pPr>
    </w:p>
    <w:p w14:paraId="5A65C22F" w14:textId="77777777" w:rsidR="001D7B59" w:rsidRDefault="001D7B59" w:rsidP="001D7B59">
      <w:pPr>
        <w:pStyle w:val="Header"/>
        <w:keepNext/>
        <w:keepLines/>
      </w:pPr>
      <w:r>
        <w:t>Show the form after you have clicked the button in the previous bullet item</w:t>
      </w:r>
    </w:p>
    <w:p w14:paraId="0CD7759F" w14:textId="77777777" w:rsidR="001D7B59" w:rsidRDefault="001D7B59" w:rsidP="001D7B59">
      <w:pPr>
        <w:pStyle w:val="Header"/>
        <w:keepNext/>
        <w:keepLines/>
      </w:pPr>
      <w:r>
        <w:t>Change the high end of the range number to 1000, click the check button and screen shot the results</w:t>
      </w:r>
    </w:p>
    <w:p w14:paraId="31E00056" w14:textId="213BE87F" w:rsidR="00927EF6" w:rsidRDefault="00927EF6" w:rsidP="001D7B59">
      <w:pPr>
        <w:pStyle w:val="Header"/>
        <w:keepNext/>
        <w:keepLines/>
      </w:pPr>
      <w:r w:rsidRPr="00927EF6">
        <w:lastRenderedPageBreak/>
        <w:drawing>
          <wp:inline distT="0" distB="0" distL="0" distR="0" wp14:anchorId="12531466" wp14:editId="1797152E">
            <wp:extent cx="6309360" cy="3453765"/>
            <wp:effectExtent l="0" t="0" r="0" b="0"/>
            <wp:docPr id="113740236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0236" name="Picture 1" descr="Screens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74C0" w14:textId="77777777" w:rsidR="00927EF6" w:rsidRDefault="00927EF6" w:rsidP="001D7B59">
      <w:pPr>
        <w:pStyle w:val="Header"/>
        <w:keepNext/>
        <w:keepLines/>
      </w:pPr>
    </w:p>
    <w:p w14:paraId="40C8017F" w14:textId="77777777" w:rsidR="001D7B59" w:rsidRDefault="001D7B59" w:rsidP="001D7B59">
      <w:pPr>
        <w:pStyle w:val="Header"/>
        <w:keepNext/>
        <w:keepLines/>
      </w:pPr>
      <w:r>
        <w:t>Change the checked value to -1000, click the check button and screen shot the results</w:t>
      </w:r>
    </w:p>
    <w:p w14:paraId="5D8FFECF" w14:textId="52F36989" w:rsidR="00927EF6" w:rsidRDefault="00927EF6" w:rsidP="001D7B59">
      <w:pPr>
        <w:pStyle w:val="Header"/>
        <w:keepNext/>
        <w:keepLines/>
      </w:pPr>
      <w:r w:rsidRPr="00927EF6">
        <w:drawing>
          <wp:inline distT="0" distB="0" distL="0" distR="0" wp14:anchorId="5F249A3D" wp14:editId="1F2992A3">
            <wp:extent cx="6309360" cy="3181985"/>
            <wp:effectExtent l="0" t="0" r="0" b="0"/>
            <wp:docPr id="1188690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02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ECF8" w14:textId="77777777" w:rsidR="00927EF6" w:rsidRDefault="00927EF6" w:rsidP="001D7B59">
      <w:pPr>
        <w:pStyle w:val="Header"/>
        <w:keepNext/>
        <w:keepLines/>
      </w:pPr>
    </w:p>
    <w:p w14:paraId="53EE2978" w14:textId="77777777" w:rsidR="001D7B59" w:rsidRDefault="001D7B59" w:rsidP="001D7B59">
      <w:pPr>
        <w:pStyle w:val="Header"/>
        <w:keepNext/>
        <w:keepLines/>
      </w:pPr>
      <w:r>
        <w:t>Change the checked value to 2021, click the check button and screen shot the results</w:t>
      </w:r>
    </w:p>
    <w:p w14:paraId="03BF5FA0" w14:textId="41C2AA8A" w:rsidR="00927EF6" w:rsidRDefault="00927EF6" w:rsidP="001D7B59">
      <w:pPr>
        <w:pStyle w:val="Header"/>
        <w:keepNext/>
        <w:keepLines/>
      </w:pPr>
      <w:r w:rsidRPr="00927EF6">
        <w:lastRenderedPageBreak/>
        <w:drawing>
          <wp:inline distT="0" distB="0" distL="0" distR="0" wp14:anchorId="641535AA" wp14:editId="3BAD9198">
            <wp:extent cx="6309360" cy="3277235"/>
            <wp:effectExtent l="0" t="0" r="0" b="0"/>
            <wp:docPr id="1274876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63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62D" w14:textId="77777777" w:rsidR="00927EF6" w:rsidRDefault="00927EF6" w:rsidP="001D7B59">
      <w:pPr>
        <w:pStyle w:val="Header"/>
        <w:keepNext/>
        <w:keepLines/>
      </w:pPr>
    </w:p>
    <w:p w14:paraId="72B9D39B" w14:textId="77777777" w:rsidR="001D7B59" w:rsidRDefault="001D7B59" w:rsidP="001D7B59">
      <w:pPr>
        <w:pStyle w:val="Header"/>
        <w:keepNext/>
        <w:keepLines/>
      </w:pPr>
      <w:r>
        <w:t>Check the checked value to -2021, click the check button and screen shot the results</w:t>
      </w:r>
    </w:p>
    <w:p w14:paraId="05278476" w14:textId="41B2BC16" w:rsidR="00927EF6" w:rsidRDefault="00927EF6" w:rsidP="001D7B59">
      <w:pPr>
        <w:pStyle w:val="Header"/>
        <w:keepNext/>
        <w:keepLines/>
      </w:pPr>
      <w:r w:rsidRPr="00927EF6">
        <w:drawing>
          <wp:inline distT="0" distB="0" distL="0" distR="0" wp14:anchorId="00E65CB5" wp14:editId="4CBD6CAB">
            <wp:extent cx="6309360" cy="3263265"/>
            <wp:effectExtent l="0" t="0" r="0" b="0"/>
            <wp:docPr id="1764044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440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A2D9" w14:textId="77777777" w:rsidR="00927EF6" w:rsidRDefault="00927EF6" w:rsidP="001D7B59">
      <w:pPr>
        <w:pStyle w:val="Header"/>
        <w:keepNext/>
        <w:keepLines/>
      </w:pPr>
    </w:p>
    <w:p w14:paraId="5DF7DA8B" w14:textId="77777777" w:rsidR="001D7B59" w:rsidRDefault="001D7B59" w:rsidP="001D7B59">
      <w:pPr>
        <w:pStyle w:val="Header"/>
        <w:keepNext/>
        <w:keepLines/>
      </w:pPr>
      <w:r>
        <w:t>Change the Left Number, the Right Number and the Check Number to be the same number and then click the check button and screen shot the results</w:t>
      </w:r>
    </w:p>
    <w:p w14:paraId="2878EE17" w14:textId="28480A48" w:rsidR="00927EF6" w:rsidRDefault="00927EF6" w:rsidP="001D7B59">
      <w:pPr>
        <w:pStyle w:val="Header"/>
        <w:keepNext/>
        <w:keepLines/>
      </w:pPr>
      <w:r w:rsidRPr="00927EF6">
        <w:lastRenderedPageBreak/>
        <w:drawing>
          <wp:inline distT="0" distB="0" distL="0" distR="0" wp14:anchorId="6EBF2DA4" wp14:editId="3C23F352">
            <wp:extent cx="6309360" cy="2990215"/>
            <wp:effectExtent l="0" t="0" r="0" b="635"/>
            <wp:docPr id="1139994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46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F5A8" w14:textId="77777777" w:rsidR="00927EF6" w:rsidRDefault="00927EF6" w:rsidP="001D7B59">
      <w:pPr>
        <w:pStyle w:val="Header"/>
        <w:keepNext/>
        <w:keepLines/>
      </w:pPr>
    </w:p>
    <w:p w14:paraId="0887DC71" w14:textId="77777777" w:rsidR="001D7B59" w:rsidRDefault="001D7B59" w:rsidP="001D7B59">
      <w:pPr>
        <w:pStyle w:val="Header"/>
        <w:keepNext/>
        <w:keepLines/>
      </w:pPr>
      <w:r>
        <w:t>Click the clear button, screen shot the results.</w:t>
      </w:r>
    </w:p>
    <w:p w14:paraId="051CF43B" w14:textId="3EF41A73" w:rsidR="00927EF6" w:rsidRDefault="00927EF6" w:rsidP="001D7B59">
      <w:pPr>
        <w:pStyle w:val="Header"/>
        <w:keepNext/>
        <w:keepLines/>
      </w:pPr>
      <w:r w:rsidRPr="00927EF6">
        <w:drawing>
          <wp:inline distT="0" distB="0" distL="0" distR="0" wp14:anchorId="35A778C8" wp14:editId="35B5584C">
            <wp:extent cx="6309360" cy="3011170"/>
            <wp:effectExtent l="0" t="0" r="0" b="0"/>
            <wp:docPr id="1079799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99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5BA" w14:textId="77777777" w:rsidR="00927EF6" w:rsidRDefault="00927EF6" w:rsidP="001D7B59">
      <w:pPr>
        <w:pStyle w:val="Header"/>
        <w:keepNext/>
        <w:keepLines/>
      </w:pPr>
    </w:p>
    <w:p w14:paraId="4463F79C" w14:textId="50CFF6D9" w:rsidR="00FB17DE" w:rsidRPr="00D81515" w:rsidRDefault="00FB17DE" w:rsidP="001D7B59">
      <w:pPr>
        <w:pStyle w:val="Header"/>
        <w:keepNext/>
        <w:keepLines/>
      </w:pPr>
    </w:p>
    <w:sectPr w:rsidR="00FB17DE" w:rsidRPr="00D81515" w:rsidSect="00F3639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A0E1" w14:textId="77777777" w:rsidR="0045068F" w:rsidRDefault="0045068F">
      <w:r>
        <w:separator/>
      </w:r>
    </w:p>
  </w:endnote>
  <w:endnote w:type="continuationSeparator" w:id="0">
    <w:p w14:paraId="52BD73C0" w14:textId="77777777" w:rsidR="0045068F" w:rsidRDefault="0045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75F9" w14:textId="77777777" w:rsidR="0045068F" w:rsidRDefault="0045068F">
      <w:r>
        <w:separator/>
      </w:r>
    </w:p>
  </w:footnote>
  <w:footnote w:type="continuationSeparator" w:id="0">
    <w:p w14:paraId="2D850AA8" w14:textId="77777777" w:rsidR="0045068F" w:rsidRDefault="00450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1"/>
  </w:num>
  <w:num w:numId="2" w16cid:durableId="2705448">
    <w:abstractNumId w:val="29"/>
  </w:num>
  <w:num w:numId="3" w16cid:durableId="1407535467">
    <w:abstractNumId w:val="51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57"/>
  </w:num>
  <w:num w:numId="15" w16cid:durableId="171842777">
    <w:abstractNumId w:val="43"/>
  </w:num>
  <w:num w:numId="16" w16cid:durableId="331756958">
    <w:abstractNumId w:val="58"/>
  </w:num>
  <w:num w:numId="17" w16cid:durableId="394163275">
    <w:abstractNumId w:val="20"/>
  </w:num>
  <w:num w:numId="18" w16cid:durableId="1599367431">
    <w:abstractNumId w:val="46"/>
  </w:num>
  <w:num w:numId="19" w16cid:durableId="1159080007">
    <w:abstractNumId w:val="52"/>
  </w:num>
  <w:num w:numId="20" w16cid:durableId="2085181276">
    <w:abstractNumId w:val="23"/>
  </w:num>
  <w:num w:numId="21" w16cid:durableId="1439792786">
    <w:abstractNumId w:val="50"/>
  </w:num>
  <w:num w:numId="22" w16cid:durableId="960847430">
    <w:abstractNumId w:val="38"/>
  </w:num>
  <w:num w:numId="23" w16cid:durableId="1405180339">
    <w:abstractNumId w:val="42"/>
  </w:num>
  <w:num w:numId="24" w16cid:durableId="1226600701">
    <w:abstractNumId w:val="44"/>
  </w:num>
  <w:num w:numId="25" w16cid:durableId="1935628534">
    <w:abstractNumId w:val="41"/>
  </w:num>
  <w:num w:numId="26" w16cid:durableId="1104224543">
    <w:abstractNumId w:val="15"/>
  </w:num>
  <w:num w:numId="27" w16cid:durableId="1255554483">
    <w:abstractNumId w:val="56"/>
  </w:num>
  <w:num w:numId="28" w16cid:durableId="1394962577">
    <w:abstractNumId w:val="34"/>
  </w:num>
  <w:num w:numId="29" w16cid:durableId="2009139525">
    <w:abstractNumId w:val="54"/>
  </w:num>
  <w:num w:numId="30" w16cid:durableId="1677924814">
    <w:abstractNumId w:val="48"/>
  </w:num>
  <w:num w:numId="31" w16cid:durableId="1180852762">
    <w:abstractNumId w:val="24"/>
  </w:num>
  <w:num w:numId="32" w16cid:durableId="30231530">
    <w:abstractNumId w:val="53"/>
  </w:num>
  <w:num w:numId="33" w16cid:durableId="261838660">
    <w:abstractNumId w:val="25"/>
  </w:num>
  <w:num w:numId="34" w16cid:durableId="160506555">
    <w:abstractNumId w:val="39"/>
  </w:num>
  <w:num w:numId="35" w16cid:durableId="991256621">
    <w:abstractNumId w:val="21"/>
  </w:num>
  <w:num w:numId="36" w16cid:durableId="166941077">
    <w:abstractNumId w:val="22"/>
  </w:num>
  <w:num w:numId="37" w16cid:durableId="1746149623">
    <w:abstractNumId w:val="45"/>
  </w:num>
  <w:num w:numId="38" w16cid:durableId="182060780">
    <w:abstractNumId w:val="47"/>
  </w:num>
  <w:num w:numId="39" w16cid:durableId="610941282">
    <w:abstractNumId w:val="49"/>
  </w:num>
  <w:num w:numId="40" w16cid:durableId="2062747362">
    <w:abstractNumId w:val="17"/>
  </w:num>
  <w:num w:numId="41" w16cid:durableId="2050372844">
    <w:abstractNumId w:val="16"/>
  </w:num>
  <w:num w:numId="42" w16cid:durableId="637691082">
    <w:abstractNumId w:val="27"/>
  </w:num>
  <w:num w:numId="43" w16cid:durableId="22750116">
    <w:abstractNumId w:val="30"/>
  </w:num>
  <w:num w:numId="44" w16cid:durableId="743064691">
    <w:abstractNumId w:val="35"/>
  </w:num>
  <w:num w:numId="45" w16cid:durableId="845752791">
    <w:abstractNumId w:val="28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6"/>
  </w:num>
  <w:num w:numId="50" w16cid:durableId="295985580">
    <w:abstractNumId w:val="13"/>
  </w:num>
  <w:num w:numId="51" w16cid:durableId="26371108">
    <w:abstractNumId w:val="19"/>
  </w:num>
  <w:num w:numId="52" w16cid:durableId="1423797818">
    <w:abstractNumId w:val="59"/>
  </w:num>
  <w:num w:numId="53" w16cid:durableId="1898122324">
    <w:abstractNumId w:val="32"/>
  </w:num>
  <w:num w:numId="54" w16cid:durableId="1539852680">
    <w:abstractNumId w:val="18"/>
  </w:num>
  <w:num w:numId="55" w16cid:durableId="1764910488">
    <w:abstractNumId w:val="33"/>
  </w:num>
  <w:num w:numId="56" w16cid:durableId="882131725">
    <w:abstractNumId w:val="37"/>
  </w:num>
  <w:num w:numId="57" w16cid:durableId="612245031">
    <w:abstractNumId w:val="40"/>
  </w:num>
  <w:num w:numId="58" w16cid:durableId="1061637047">
    <w:abstractNumId w:val="55"/>
  </w:num>
  <w:num w:numId="59" w16cid:durableId="1993095482">
    <w:abstractNumId w:val="14"/>
  </w:num>
  <w:num w:numId="60" w16cid:durableId="56599476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D364E"/>
    <w:rsid w:val="000E236D"/>
    <w:rsid w:val="000E24E9"/>
    <w:rsid w:val="000E72D1"/>
    <w:rsid w:val="000F6B06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D7B59"/>
    <w:rsid w:val="001E7D64"/>
    <w:rsid w:val="001F7408"/>
    <w:rsid w:val="00221DC4"/>
    <w:rsid w:val="00263D8E"/>
    <w:rsid w:val="00267904"/>
    <w:rsid w:val="00272DDC"/>
    <w:rsid w:val="00290966"/>
    <w:rsid w:val="00290B40"/>
    <w:rsid w:val="002A0E97"/>
    <w:rsid w:val="002A7C5E"/>
    <w:rsid w:val="002C063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068F"/>
    <w:rsid w:val="00451A38"/>
    <w:rsid w:val="00452B85"/>
    <w:rsid w:val="00454F12"/>
    <w:rsid w:val="0047415B"/>
    <w:rsid w:val="00483B34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9127E"/>
    <w:rsid w:val="006C12D7"/>
    <w:rsid w:val="006C221B"/>
    <w:rsid w:val="006C312A"/>
    <w:rsid w:val="006E198A"/>
    <w:rsid w:val="006E69DA"/>
    <w:rsid w:val="006E6EDD"/>
    <w:rsid w:val="006E79AC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C2C79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27EF6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34B1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2CCA"/>
    <w:rsid w:val="00E1377B"/>
    <w:rsid w:val="00E327C8"/>
    <w:rsid w:val="00E32ED2"/>
    <w:rsid w:val="00E46979"/>
    <w:rsid w:val="00E52CF0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01068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A5148"/>
    <w:rsid w:val="00FB17DE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6</Pages>
  <Words>265</Words>
  <Characters>1345</Characters>
  <Application>Microsoft Office Word</Application>
  <DocSecurity>0</DocSecurity>
  <Lines>192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1526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2025-10-07T23:30:00Z</dcterms:created>
  <dcterms:modified xsi:type="dcterms:W3CDTF">2025-10-08T02:39:00Z</dcterms:modified>
</cp:coreProperties>
</file>